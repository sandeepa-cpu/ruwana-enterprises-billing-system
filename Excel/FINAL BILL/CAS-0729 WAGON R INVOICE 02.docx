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2E0474" w:rsidRDefault="00BC4321" w:rsidP="002E0474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5197180</wp:posOffset>
                      </wp:positionH>
                      <wp:positionV relativeFrom="paragraph">
                        <wp:posOffset>159518</wp:posOffset>
                      </wp:positionV>
                      <wp:extent cx="372110" cy="584791"/>
                      <wp:effectExtent l="0" t="0" r="27940" b="25400"/>
                      <wp:wrapNone/>
                      <wp:docPr id="9" name="Right Brac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110" cy="584791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9" o:spid="_x0000_s1026" type="#_x0000_t88" style="position:absolute;margin-left:409.25pt;margin-top:12.55pt;width:29.3pt;height:46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" adj="1145" strokecolor="#4579b8 [3044]"/>
                  </w:pict>
                </mc:Fallback>
              </mc:AlternateContent>
            </w:r>
            <w:r w:rsidR="002E0474">
              <w:rPr>
                <w:rFonts w:asciiTheme="majorHAnsi" w:hAnsiTheme="majorHAnsi"/>
              </w:rPr>
              <w:t xml:space="preserve">        </w:t>
            </w:r>
            <w:r w:rsidR="002E0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2E0474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2E0474" w:rsidRDefault="002E0474" w:rsidP="002E047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front                                                                                         </w:t>
            </w:r>
          </w:p>
          <w:p w:rsidR="002E0474" w:rsidRDefault="002E0474" w:rsidP="002E047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accessories </w:t>
            </w:r>
          </w:p>
          <w:p w:rsidR="002E0474" w:rsidRDefault="002E0474" w:rsidP="002E047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Inner cover F/L/S </w:t>
            </w:r>
          </w:p>
          <w:p w:rsidR="002E0474" w:rsidRDefault="002E0474" w:rsidP="002E04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474" w:rsidRDefault="002E0474" w:rsidP="002E0474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Reshaping</w:t>
            </w:r>
          </w:p>
          <w:p w:rsidR="002E0474" w:rsidRDefault="00BC4321" w:rsidP="002E04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5303505</wp:posOffset>
                      </wp:positionH>
                      <wp:positionV relativeFrom="paragraph">
                        <wp:posOffset>1093</wp:posOffset>
                      </wp:positionV>
                      <wp:extent cx="265785" cy="350874"/>
                      <wp:effectExtent l="0" t="0" r="20320" b="11430"/>
                      <wp:wrapNone/>
                      <wp:docPr id="10" name="Right Brac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785" cy="350874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Right Brace 10" o:spid="_x0000_s1026" type="#_x0000_t88" style="position:absolute;margin-left:417.6pt;margin-top:.1pt;width:20.95pt;height:27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" adj="1363" strokecolor="#4579b8 [3044]"/>
                  </w:pict>
                </mc:Fallback>
              </mc:AlternateContent>
            </w:r>
            <w:r w:rsidR="002E047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04.  Bumper front  L/S</w:t>
            </w:r>
          </w:p>
          <w:p w:rsidR="002E0474" w:rsidRDefault="002E0474" w:rsidP="002E04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05.  Fender L/S                                                                                        </w:t>
            </w:r>
          </w:p>
          <w:p w:rsidR="002E0474" w:rsidRDefault="002E0474" w:rsidP="002E04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6429B" w:rsidRPr="001F1D38" w:rsidRDefault="0036429B" w:rsidP="00ED005F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BC4321" w:rsidP="00BC4321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2,500</w:t>
            </w:r>
          </w:p>
          <w:p w:rsidR="00186EFF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BC4321" w:rsidRDefault="00BC4321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BC4321" w:rsidRDefault="00BC4321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BC4321" w:rsidRDefault="00BC4321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BC4321" w:rsidRPr="001F1D38" w:rsidRDefault="00BC4321" w:rsidP="00BC4321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2,000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BC4321" w:rsidRDefault="00BC4321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7488E" w:rsidRDefault="0047488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47488E" w:rsidRDefault="0047488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7488E" w:rsidRDefault="0047488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7488E" w:rsidRDefault="0047488E" w:rsidP="00BC4321">
            <w:pPr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47488E" w:rsidRDefault="0047488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BC4321" w:rsidRPr="001F1D38" w:rsidRDefault="00BC4321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Default="0036429B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Recondition Paint works (In Paint Booth)</w:t>
            </w:r>
          </w:p>
          <w:p w:rsidR="00B57E17" w:rsidRDefault="004A108F" w:rsidP="00B57E17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5197180</wp:posOffset>
                      </wp:positionH>
                      <wp:positionV relativeFrom="paragraph">
                        <wp:posOffset>30155</wp:posOffset>
                      </wp:positionV>
                      <wp:extent cx="372139" cy="361507"/>
                      <wp:effectExtent l="0" t="0" r="27940" b="19685"/>
                      <wp:wrapNone/>
                      <wp:docPr id="8" name="Right Brac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139" cy="361507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8" o:spid="_x0000_s1026" type="#_x0000_t88" style="position:absolute;margin-left:409.25pt;margin-top:2.35pt;width:29.3pt;height:28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" strokecolor="#4579b8 [3044]"/>
                  </w:pict>
                </mc:Fallback>
              </mc:AlternateContent>
            </w:r>
            <w:r w:rsidR="002E0474">
              <w:rPr>
                <w:rFonts w:asciiTheme="majorHAnsi" w:hAnsiTheme="majorHAnsi" w:cs="Times New Roman"/>
                <w:bCs/>
                <w:szCs w:val="24"/>
              </w:rPr>
              <w:t xml:space="preserve">     06.  </w:t>
            </w:r>
            <w:r w:rsidR="00B57E17">
              <w:rPr>
                <w:rFonts w:asciiTheme="majorHAnsi" w:hAnsiTheme="majorHAnsi" w:cs="Times New Roman"/>
                <w:bCs/>
                <w:szCs w:val="24"/>
              </w:rPr>
              <w:t>Front bumper</w:t>
            </w:r>
          </w:p>
          <w:p w:rsidR="00B57E17" w:rsidRPr="00186EFF" w:rsidRDefault="002E0474" w:rsidP="00B57E17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    07</w:t>
            </w:r>
            <w:r w:rsidR="00B57E17">
              <w:rPr>
                <w:rFonts w:asciiTheme="majorHAnsi" w:hAnsiTheme="majorHAnsi" w:cs="Times New Roman"/>
                <w:bCs/>
                <w:szCs w:val="24"/>
              </w:rPr>
              <w:t>.</w:t>
            </w:r>
            <w:r>
              <w:rPr>
                <w:rFonts w:asciiTheme="majorHAnsi" w:hAnsiTheme="majorHAnsi" w:cs="Times New Roman"/>
                <w:bCs/>
                <w:szCs w:val="24"/>
              </w:rPr>
              <w:t xml:space="preserve">  </w:t>
            </w:r>
            <w:r w:rsidR="00B57E17">
              <w:rPr>
                <w:rFonts w:asciiTheme="majorHAnsi" w:hAnsiTheme="majorHAnsi" w:cs="Times New Roman"/>
                <w:bCs/>
                <w:szCs w:val="24"/>
              </w:rPr>
              <w:t>LHS fender</w:t>
            </w: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86EFF" w:rsidRDefault="00186EFF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237268" w:rsidRPr="001F1D38" w:rsidRDefault="00237268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22,000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91FB1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237268" w:rsidRPr="001F1D38" w:rsidRDefault="00237268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P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  <w:p w:rsidR="00ED005F" w:rsidRDefault="00ED005F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  <w:p w:rsidR="00ED005F" w:rsidRDefault="00ED005F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  <w:p w:rsidR="00ED005F" w:rsidRDefault="00ED005F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  <w:p w:rsidR="00ED005F" w:rsidRPr="001F1D38" w:rsidRDefault="003F7D09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26,5</w:t>
            </w:r>
            <w:bookmarkStart w:id="0" w:name="_GoBack"/>
            <w:bookmarkEnd w:id="0"/>
            <w:r w:rsidR="00ED005F">
              <w:rPr>
                <w:rFonts w:asciiTheme="majorHAnsi" w:hAnsiTheme="majorHAnsi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:rsid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  <w:p w:rsidR="00ED005F" w:rsidRDefault="00ED005F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  <w:p w:rsidR="00ED005F" w:rsidRDefault="00ED005F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  <w:p w:rsidR="00ED005F" w:rsidRDefault="00ED005F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  <w:p w:rsidR="00ED005F" w:rsidRPr="001F1D38" w:rsidRDefault="00ED005F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00</w:t>
            </w:r>
          </w:p>
        </w:tc>
      </w:tr>
    </w:tbl>
    <w:p w:rsidR="00791346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68468F" wp14:editId="7C67A813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2E047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2E0474">
                        <w:rPr>
                          <w:rFonts w:ascii="Times New Roman" w:hAnsi="Times New Roman" w:cs="Times New Roman"/>
                          <w:sz w:val="24"/>
                        </w:rPr>
                        <w:t>LOLC Insurance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A7CFB9" wp14:editId="53D8B88F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2D234F" wp14:editId="2AB073FA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E91FB1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22/09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E91FB1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22/09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5E1556" wp14:editId="0A656414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D12F4" wp14:editId="668D039D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E91FB1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CAS-0729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Suzuki wagon R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E91FB1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CAS-0729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Suzuki wagon R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D08A4E" wp14:editId="3D56BE3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CCCCDA" wp14:editId="22DBA4DC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0474">
        <w:rPr>
          <w:rFonts w:asciiTheme="majorHAnsi" w:hAnsiTheme="majorHAnsi"/>
        </w:rPr>
        <w:t xml:space="preserve">        </w:t>
      </w:r>
    </w:p>
    <w:p w:rsidR="002E0474" w:rsidRDefault="002E0474" w:rsidP="00336920">
      <w:pPr>
        <w:pStyle w:val="NoSpacing"/>
        <w:rPr>
          <w:rFonts w:asciiTheme="majorHAnsi" w:hAnsiTheme="majorHAnsi"/>
        </w:rPr>
      </w:pPr>
    </w:p>
    <w:p w:rsidR="002E0474" w:rsidRPr="0036429B" w:rsidRDefault="002E0474" w:rsidP="00336920">
      <w:pPr>
        <w:pStyle w:val="NoSpacing"/>
        <w:rPr>
          <w:rFonts w:asciiTheme="majorHAnsi" w:hAnsiTheme="majorHAnsi"/>
        </w:rPr>
      </w:pPr>
    </w:p>
    <w:sectPr w:rsidR="002E0474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6705" w:rsidRDefault="00836705" w:rsidP="00E14D37">
      <w:pPr>
        <w:spacing w:after="0" w:line="240" w:lineRule="auto"/>
      </w:pPr>
      <w:r>
        <w:separator/>
      </w:r>
    </w:p>
  </w:endnote>
  <w:endnote w:type="continuationSeparator" w:id="0">
    <w:p w:rsidR="00836705" w:rsidRDefault="0083670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6705" w:rsidRDefault="00836705" w:rsidP="00E14D37">
      <w:pPr>
        <w:spacing w:after="0" w:line="240" w:lineRule="auto"/>
      </w:pPr>
      <w:r>
        <w:separator/>
      </w:r>
    </w:p>
  </w:footnote>
  <w:footnote w:type="continuationSeparator" w:id="0">
    <w:p w:rsidR="00836705" w:rsidRDefault="0083670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0F680F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2"/>
  </w:num>
  <w:num w:numId="10">
    <w:abstractNumId w:val="8"/>
  </w:num>
  <w:num w:numId="11">
    <w:abstractNumId w:val="5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37268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0474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046"/>
    <w:rsid w:val="003F67B2"/>
    <w:rsid w:val="003F6BB3"/>
    <w:rsid w:val="003F7284"/>
    <w:rsid w:val="003F7B25"/>
    <w:rsid w:val="003F7D09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57A1C"/>
    <w:rsid w:val="0046614F"/>
    <w:rsid w:val="004668D3"/>
    <w:rsid w:val="00467339"/>
    <w:rsid w:val="004700AB"/>
    <w:rsid w:val="0047459D"/>
    <w:rsid w:val="0047488E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08F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67FD9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705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9F7323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57E17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321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45F9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395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05F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47B15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09A68-6EDC-4B57-AFF2-56F283729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15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cp:lastPrinted>2023-06-30T05:06:00Z</cp:lastPrinted>
  <dcterms:created xsi:type="dcterms:W3CDTF">2023-09-22T07:48:00Z</dcterms:created>
  <dcterms:modified xsi:type="dcterms:W3CDTF">2023-09-30T03:32:00Z</dcterms:modified>
</cp:coreProperties>
</file>