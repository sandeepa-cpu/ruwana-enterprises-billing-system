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8245B7">
        <w:trPr>
          <w:trHeight w:val="2507"/>
        </w:trPr>
        <w:tc>
          <w:tcPr>
            <w:tcW w:w="8928" w:type="dxa"/>
          </w:tcPr>
          <w:p w:rsidR="0042140B" w:rsidRPr="00850917" w:rsidRDefault="0042140B" w:rsidP="00850917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42140B" w:rsidRDefault="0042140B" w:rsidP="00850917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6429B" w:rsidRDefault="0042140B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8245B7" w:rsidRDefault="008245B7" w:rsidP="0042140B">
            <w:pPr>
              <w:pStyle w:val="NoSpacing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245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Repair</w:t>
            </w:r>
            <w:r w:rsidR="008509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&amp; Repaint </w:t>
            </w:r>
            <w:r w:rsidRPr="008245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:rsidR="008245B7" w:rsidRDefault="00850917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01.</w:t>
            </w:r>
            <w:r w:rsidR="008245B7">
              <w:rPr>
                <w:rFonts w:ascii="Times New Roman" w:hAnsi="Times New Roman" w:cs="Times New Roman"/>
                <w:bCs/>
                <w:sz w:val="24"/>
                <w:szCs w:val="24"/>
              </w:rPr>
              <w:t>Re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ar bumper </w:t>
            </w:r>
          </w:p>
          <w:p w:rsidR="008245B7" w:rsidRPr="008245B7" w:rsidRDefault="008245B7" w:rsidP="0042140B">
            <w:pPr>
              <w:pStyle w:val="NoSpacing"/>
              <w:ind w:left="360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1C744E" w:rsidRPr="00850917" w:rsidRDefault="001C744E" w:rsidP="00850917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45B7" w:rsidRDefault="008245B7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45B7" w:rsidRDefault="00850917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  <w:r w:rsidR="008245B7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  <w:p w:rsidR="00186EFF" w:rsidRPr="001F1D38" w:rsidRDefault="0042140B" w:rsidP="001C744E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  <w:vAlign w:val="bottom"/>
          </w:tcPr>
          <w:p w:rsidR="0036429B" w:rsidRDefault="0036429B" w:rsidP="008245B7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637BFD" w:rsidRPr="001F1D38" w:rsidRDefault="00637BFD" w:rsidP="008245B7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8245B7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8245B7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850917" w:rsidP="008245B7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1C744E" w:rsidP="008245B7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8245B7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8245B7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8245B7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8245B7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42140B" w:rsidRPr="00850917" w:rsidRDefault="0042140B" w:rsidP="00850917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42140B" w:rsidRDefault="0042140B" w:rsidP="008245B7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6429B" w:rsidRPr="001F1D38" w:rsidRDefault="0036429B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42140B" w:rsidRDefault="0042140B" w:rsidP="0085091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1C744E" w:rsidRDefault="001C744E" w:rsidP="00850917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7F6F5D">
        <w:trPr>
          <w:trHeight w:val="2246"/>
        </w:trPr>
        <w:tc>
          <w:tcPr>
            <w:tcW w:w="8928" w:type="dxa"/>
            <w:hideMark/>
          </w:tcPr>
          <w:p w:rsidR="0042140B" w:rsidRPr="00850917" w:rsidRDefault="007F6F5D" w:rsidP="00850917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</w:t>
            </w:r>
          </w:p>
          <w:p w:rsidR="0042140B" w:rsidRPr="00DC3A28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:rsidR="0042140B" w:rsidRPr="00DC3A28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36429B" w:rsidRPr="001F1D38" w:rsidRDefault="0036429B" w:rsidP="00086773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A01894" w:rsidRDefault="00A01894" w:rsidP="00850917">
            <w:pPr>
              <w:rPr>
                <w:rFonts w:asciiTheme="majorHAnsi" w:hAnsiTheme="majorHAnsi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36429B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91FB1" w:rsidRDefault="00E91FB1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Pr="001F1D38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1C744E">
        <w:trPr>
          <w:trHeight w:val="4147"/>
        </w:trPr>
        <w:tc>
          <w:tcPr>
            <w:tcW w:w="8928" w:type="dxa"/>
          </w:tcPr>
          <w:p w:rsidR="001C744E" w:rsidRPr="001C744E" w:rsidRDefault="001C744E" w:rsidP="001C744E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</w:p>
          <w:p w:rsidR="0036429B" w:rsidRDefault="0036429B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  <w:p w:rsidR="00637BFD" w:rsidRPr="001F1D38" w:rsidRDefault="001C744E" w:rsidP="00637BFD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</w:t>
            </w:r>
          </w:p>
          <w:p w:rsidR="001C744E" w:rsidRPr="001F1D38" w:rsidRDefault="001C744E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637BFD" w:rsidRDefault="00637BFD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A01894" w:rsidRPr="001F1D38" w:rsidRDefault="00850917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1600</w:t>
            </w:r>
            <w:bookmarkStart w:id="0" w:name="_GoBack"/>
            <w:bookmarkEnd w:id="0"/>
            <w:r w:rsidR="00A01894">
              <w:rPr>
                <w:rFonts w:asciiTheme="majorHAnsi" w:hAnsiTheme="majorHAnsi" w:cs="Times New Roman"/>
                <w:szCs w:val="24"/>
              </w:rPr>
              <w:t>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637BFD" w:rsidRDefault="00637BFD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A01894" w:rsidRDefault="00A01894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Pr="001F1D38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2673A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528098</wp:posOffset>
                </wp:positionH>
                <wp:positionV relativeFrom="paragraph">
                  <wp:posOffset>-833209</wp:posOffset>
                </wp:positionV>
                <wp:extent cx="3657600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2598D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637BF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</w:t>
                            </w:r>
                            <w:r w:rsidR="0042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6pt;margin-top:-65.6pt;width:4in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" filled="f" stroked="f" strokeweight=".5pt">
                <v:path arrowok="t"/>
                <v:textbox>
                  <w:txbxContent>
                    <w:p w:rsidR="0041529D" w:rsidRPr="00E56745" w:rsidRDefault="0032598D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637BFD">
                        <w:rPr>
                          <w:rFonts w:ascii="Times New Roman" w:hAnsi="Times New Roman" w:cs="Times New Roman"/>
                          <w:sz w:val="24"/>
                        </w:rPr>
                        <w:t>CEYLINCO</w:t>
                      </w:r>
                      <w:r w:rsidR="0042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8245B7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12</w:t>
                            </w:r>
                            <w:r w:rsidR="00637BF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</w:t>
                            </w:r>
                            <w:r w:rsidR="00956F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8245B7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12</w:t>
                      </w:r>
                      <w:r w:rsidR="00637BFD">
                        <w:rPr>
                          <w:rFonts w:ascii="Times New Roman" w:hAnsi="Times New Roman" w:cs="Times New Roman"/>
                          <w:sz w:val="24"/>
                        </w:rPr>
                        <w:t>/</w:t>
                      </w:r>
                      <w:r w:rsidR="00956FC5">
                        <w:rPr>
                          <w:rFonts w:ascii="Times New Roman" w:hAnsi="Times New Roman" w:cs="Times New Roman"/>
                          <w:sz w:val="24"/>
                        </w:rPr>
                        <w:t>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8245B7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KP-5700 MITSUBISHI LANCER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8245B7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KP-5700 MITSUBISHI LANCER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2152" w:rsidRDefault="00502152" w:rsidP="00E14D37">
      <w:pPr>
        <w:spacing w:after="0" w:line="240" w:lineRule="auto"/>
      </w:pPr>
      <w:r>
        <w:separator/>
      </w:r>
    </w:p>
  </w:endnote>
  <w:endnote w:type="continuationSeparator" w:id="0">
    <w:p w:rsidR="00502152" w:rsidRDefault="00502152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2152" w:rsidRDefault="00502152" w:rsidP="00E14D37">
      <w:pPr>
        <w:spacing w:after="0" w:line="240" w:lineRule="auto"/>
      </w:pPr>
      <w:r>
        <w:separator/>
      </w:r>
    </w:p>
  </w:footnote>
  <w:footnote w:type="continuationSeparator" w:id="0">
    <w:p w:rsidR="00502152" w:rsidRDefault="00502152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1"/>
  </w:num>
  <w:num w:numId="5">
    <w:abstractNumId w:val="10"/>
  </w:num>
  <w:num w:numId="6">
    <w:abstractNumId w:val="9"/>
  </w:num>
  <w:num w:numId="7">
    <w:abstractNumId w:val="7"/>
  </w:num>
  <w:num w:numId="8">
    <w:abstractNumId w:val="4"/>
  </w:num>
  <w:num w:numId="9">
    <w:abstractNumId w:val="3"/>
  </w:num>
  <w:num w:numId="10">
    <w:abstractNumId w:val="8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6773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C744E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3DC9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673A6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140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47E95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2152"/>
    <w:rsid w:val="005043C9"/>
    <w:rsid w:val="0050697D"/>
    <w:rsid w:val="005071C1"/>
    <w:rsid w:val="005102B7"/>
    <w:rsid w:val="005128B4"/>
    <w:rsid w:val="00520CE3"/>
    <w:rsid w:val="00523A07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37BFD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313B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6F5D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45B7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0917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56FC5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046F"/>
    <w:rsid w:val="009F3611"/>
    <w:rsid w:val="009F5652"/>
    <w:rsid w:val="009F69E2"/>
    <w:rsid w:val="00A0047A"/>
    <w:rsid w:val="00A0157B"/>
    <w:rsid w:val="00A01894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083A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518C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246B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4818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A09838-29E5-4766-AFD0-2307DEB99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2023-10-12T04:44:00Z</dcterms:created>
  <dcterms:modified xsi:type="dcterms:W3CDTF">2023-10-12T04:44:00Z</dcterms:modified>
</cp:coreProperties>
</file>