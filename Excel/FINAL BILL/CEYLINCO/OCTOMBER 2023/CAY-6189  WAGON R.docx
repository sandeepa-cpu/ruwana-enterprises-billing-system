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1C744E">
        <w:trPr>
          <w:trHeight w:val="2507"/>
        </w:trPr>
        <w:tc>
          <w:tcPr>
            <w:tcW w:w="8928" w:type="dxa"/>
          </w:tcPr>
          <w:p w:rsidR="0036429B" w:rsidRPr="001F1D38" w:rsidRDefault="009C5FCF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Repair &amp; Repainting </w:t>
            </w:r>
          </w:p>
          <w:p w:rsidR="0042140B" w:rsidRPr="009C5FCF" w:rsidRDefault="00637BFD" w:rsidP="009C5FCF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</w:t>
            </w:r>
            <w:r w:rsidR="009C5F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</w:t>
            </w:r>
          </w:p>
          <w:p w:rsidR="0036429B" w:rsidRPr="001F1D38" w:rsidRDefault="0042140B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36429B" w:rsidRPr="001F1D38" w:rsidRDefault="0036429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9C5FCF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1565</w:t>
            </w:r>
            <w:r w:rsidR="00637BF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6EFF" w:rsidRPr="001F1D38" w:rsidRDefault="0042140B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637BFD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1C744E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2140B" w:rsidRPr="009C5FCF" w:rsidRDefault="0042140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36429B" w:rsidP="009C5FCF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Pr="00DC3A28" w:rsidRDefault="009C5FCF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C5FCF" w:rsidRDefault="009C5FCF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Pr="001F1D38" w:rsidRDefault="009C5FCF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1565</w:t>
            </w:r>
            <w:r w:rsidR="00637BFD">
              <w:rPr>
                <w:rFonts w:asciiTheme="majorHAnsi" w:hAnsiTheme="majorHAnsi" w:cs="Times New Roman"/>
                <w:szCs w:val="24"/>
              </w:rPr>
              <w:t>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C5FCF" w:rsidRDefault="009C5FCF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9C5FCF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06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9C5FCF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06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A7A3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C5F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CAY-</w:t>
                            </w:r>
                            <w:proofErr w:type="gramStart"/>
                            <w:r w:rsidR="009C5F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6189  (</w:t>
                            </w:r>
                            <w:proofErr w:type="spellStart"/>
                            <w:proofErr w:type="gramEnd"/>
                            <w:r w:rsidR="009C5F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Mr.Wickramasinghe</w:t>
                            </w:r>
                            <w:proofErr w:type="spellEnd"/>
                            <w:r w:rsidR="009C5F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0773533438)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BA7A3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C5FCF">
                        <w:rPr>
                          <w:rFonts w:ascii="Times New Roman" w:hAnsi="Times New Roman" w:cs="Times New Roman"/>
                          <w:sz w:val="24"/>
                        </w:rPr>
                        <w:t>CAY-</w:t>
                      </w:r>
                      <w:proofErr w:type="gramStart"/>
                      <w:r w:rsidR="009C5FCF">
                        <w:rPr>
                          <w:rFonts w:ascii="Times New Roman" w:hAnsi="Times New Roman" w:cs="Times New Roman"/>
                          <w:sz w:val="24"/>
                        </w:rPr>
                        <w:t>6189  (</w:t>
                      </w:r>
                      <w:proofErr w:type="spellStart"/>
                      <w:proofErr w:type="gramEnd"/>
                      <w:r w:rsidR="009C5FCF">
                        <w:rPr>
                          <w:rFonts w:ascii="Times New Roman" w:hAnsi="Times New Roman" w:cs="Times New Roman"/>
                          <w:sz w:val="24"/>
                        </w:rPr>
                        <w:t>Mr.Wickramasinghe</w:t>
                      </w:r>
                      <w:proofErr w:type="spellEnd"/>
                      <w:r w:rsidR="009C5FCF">
                        <w:rPr>
                          <w:rFonts w:ascii="Times New Roman" w:hAnsi="Times New Roman" w:cs="Times New Roman"/>
                          <w:sz w:val="24"/>
                        </w:rPr>
                        <w:t xml:space="preserve"> 0773533438)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85E" w:rsidRDefault="00CF585E" w:rsidP="00E14D37">
      <w:pPr>
        <w:spacing w:after="0" w:line="240" w:lineRule="auto"/>
      </w:pPr>
      <w:r>
        <w:separator/>
      </w:r>
    </w:p>
  </w:endnote>
  <w:endnote w:type="continuationSeparator" w:id="0">
    <w:p w:rsidR="00CF585E" w:rsidRDefault="00CF585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85E" w:rsidRDefault="00CF585E" w:rsidP="00E14D37">
      <w:pPr>
        <w:spacing w:after="0" w:line="240" w:lineRule="auto"/>
      </w:pPr>
      <w:r>
        <w:separator/>
      </w:r>
    </w:p>
  </w:footnote>
  <w:footnote w:type="continuationSeparator" w:id="0">
    <w:p w:rsidR="00CF585E" w:rsidRDefault="00CF585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604C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5FCF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585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A27DB-0813-4808-8646-B64FFA0A0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2023-10-06T08:48:00Z</cp:lastPrinted>
  <dcterms:created xsi:type="dcterms:W3CDTF">2023-10-06T08:46:00Z</dcterms:created>
  <dcterms:modified xsi:type="dcterms:W3CDTF">2023-10-06T08:50:00Z</dcterms:modified>
</cp:coreProperties>
</file>