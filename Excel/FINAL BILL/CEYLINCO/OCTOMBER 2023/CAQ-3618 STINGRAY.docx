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8245B7">
        <w:trPr>
          <w:trHeight w:val="2507"/>
        </w:trPr>
        <w:tc>
          <w:tcPr>
            <w:tcW w:w="8928" w:type="dxa"/>
          </w:tcPr>
          <w:p w:rsidR="0036429B" w:rsidRPr="001F1D38" w:rsidRDefault="008245B7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Remove &amp; refitting </w:t>
            </w:r>
          </w:p>
          <w:p w:rsidR="0036429B" w:rsidRDefault="003F0A47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01.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Side skirting RHS</w:t>
            </w:r>
          </w:p>
          <w:p w:rsidR="003F0A47" w:rsidRDefault="003F0A47" w:rsidP="0042140B">
            <w:pPr>
              <w:pStyle w:val="NoSpacing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3F0A47" w:rsidRDefault="003F0A47" w:rsidP="0042140B">
            <w:pPr>
              <w:pStyle w:val="NoSpacing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8245B7" w:rsidRDefault="008245B7" w:rsidP="0042140B">
            <w:pPr>
              <w:pStyle w:val="NoSpacing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245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Repair </w:t>
            </w:r>
          </w:p>
          <w:p w:rsidR="008245B7" w:rsidRDefault="003F0A47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02. 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ide valance RHS</w:t>
            </w:r>
          </w:p>
          <w:p w:rsidR="008245B7" w:rsidRPr="008245B7" w:rsidRDefault="003F0A47" w:rsidP="0042140B">
            <w:pPr>
              <w:pStyle w:val="NoSpacing"/>
              <w:ind w:left="360"/>
              <w:rPr>
                <w:rFonts w:asciiTheme="majorHAnsi" w:hAnsiTheme="majorHAnsi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03.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Side skirting RHS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245B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6429B" w:rsidRPr="001F1D38" w:rsidRDefault="0036429B" w:rsidP="001C744E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8245B7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37BFD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45B7" w:rsidRDefault="008245B7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45B7" w:rsidRDefault="003F0A47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245B7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  <w:p w:rsidR="00186EFF" w:rsidRPr="001F1D38" w:rsidRDefault="003F0A47" w:rsidP="001C744E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8245B7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4214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  <w:vAlign w:val="bottom"/>
          </w:tcPr>
          <w:p w:rsidR="0036429B" w:rsidRDefault="0036429B" w:rsidP="008245B7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637BFD" w:rsidRPr="001F1D38" w:rsidRDefault="00637BFD" w:rsidP="008245B7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1C744E" w:rsidP="008245B7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8245B7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8245B7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8245B7" w:rsidP="008245B7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8245B7" w:rsidP="008245B7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36429B" w:rsidRPr="001F1D38" w:rsidRDefault="0036429B" w:rsidP="008245B7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8245B7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8245B7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36429B" w:rsidRPr="001F1D38" w:rsidRDefault="00186EFF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</w: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p</w:t>
            </w:r>
            <w:r w:rsidR="00637BFD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ainting</w:t>
            </w:r>
          </w:p>
          <w:p w:rsidR="0042140B" w:rsidRDefault="002306E9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1741598</wp:posOffset>
                      </wp:positionH>
                      <wp:positionV relativeFrom="paragraph">
                        <wp:posOffset>59232</wp:posOffset>
                      </wp:positionV>
                      <wp:extent cx="63796" cy="180754"/>
                      <wp:effectExtent l="0" t="0" r="12700" b="10160"/>
                      <wp:wrapNone/>
                      <wp:docPr id="8" name="Right Brac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796" cy="180754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8" o:spid="_x0000_s1026" type="#_x0000_t88" style="position:absolute;margin-left:137.15pt;margin-top:4.65pt;width:5pt;height:14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" adj="635" strokecolor="#4579b8 [3044]"/>
                  </w:pict>
                </mc:Fallback>
              </mc:AlternateContent>
            </w:r>
            <w:r w:rsidR="003F0A47">
              <w:rPr>
                <w:rFonts w:asciiTheme="majorHAnsi" w:hAnsiTheme="majorHAnsi" w:cs="Times New Roman"/>
                <w:bCs/>
                <w:szCs w:val="24"/>
              </w:rPr>
              <w:t>04</w:t>
            </w:r>
            <w:r w:rsidR="00186EFF">
              <w:rPr>
                <w:rFonts w:asciiTheme="majorHAnsi" w:hAnsiTheme="majorHAnsi" w:cs="Times New Roman"/>
                <w:bCs/>
                <w:szCs w:val="24"/>
              </w:rPr>
              <w:t>.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3F0A47">
              <w:rPr>
                <w:rFonts w:ascii="Times New Roman" w:hAnsi="Times New Roman" w:cs="Times New Roman"/>
                <w:bCs/>
                <w:sz w:val="24"/>
                <w:szCs w:val="24"/>
              </w:rPr>
              <w:t>Side skirting RHS</w:t>
            </w:r>
            <w:bookmarkStart w:id="0" w:name="_GoBack"/>
            <w:bookmarkEnd w:id="0"/>
          </w:p>
          <w:p w:rsidR="0042140B" w:rsidRDefault="003F0A47" w:rsidP="008245B7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Side valance RHS</w:t>
            </w:r>
            <w:r w:rsidR="008245B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36429B" w:rsidRPr="001F1D38" w:rsidRDefault="0036429B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42140B" w:rsidRDefault="003F0A47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12000</w:t>
            </w: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E91FB1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1C744E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7F6F5D">
        <w:trPr>
          <w:trHeight w:val="2246"/>
        </w:trPr>
        <w:tc>
          <w:tcPr>
            <w:tcW w:w="8928" w:type="dxa"/>
            <w:hideMark/>
          </w:tcPr>
          <w:p w:rsidR="0036429B" w:rsidRDefault="00637BFD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Replacement </w:t>
            </w:r>
          </w:p>
          <w:p w:rsidR="00A01894" w:rsidRDefault="0042140B" w:rsidP="0042140B">
            <w:pPr>
              <w:pStyle w:val="NoSpacing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       </w:t>
            </w:r>
            <w:r w:rsidR="003F0A47">
              <w:rPr>
                <w:rFonts w:asciiTheme="majorHAnsi" w:hAnsiTheme="majorHAnsi" w:cs="Times New Roman"/>
                <w:bCs/>
                <w:szCs w:val="24"/>
              </w:rPr>
              <w:t xml:space="preserve">06.Side skirting clips </w:t>
            </w:r>
            <w:r w:rsidR="008245B7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</w:p>
          <w:p w:rsidR="0042140B" w:rsidRPr="00DC3A28" w:rsidRDefault="003F0A47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07. Double side tape</w:t>
            </w:r>
            <w:r w:rsidR="007F6F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</w:t>
            </w:r>
          </w:p>
          <w:p w:rsidR="0042140B" w:rsidRPr="00DC3A28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:rsidR="0042140B" w:rsidRPr="00DC3A28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36429B" w:rsidRPr="001F1D38" w:rsidRDefault="0036429B" w:rsidP="00086773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A01894" w:rsidRDefault="003F0A47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 xml:space="preserve"> 1000</w:t>
            </w:r>
          </w:p>
          <w:p w:rsidR="001C744E" w:rsidRDefault="003F0A47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36429B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91FB1" w:rsidRDefault="003F0A47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3F0A47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Pr="001F1D38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1C744E">
        <w:trPr>
          <w:trHeight w:val="4147"/>
        </w:trPr>
        <w:tc>
          <w:tcPr>
            <w:tcW w:w="8928" w:type="dxa"/>
          </w:tcPr>
          <w:p w:rsidR="001C744E" w:rsidRPr="001C744E" w:rsidRDefault="001C744E" w:rsidP="001C744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</w:p>
          <w:p w:rsidR="0036429B" w:rsidRDefault="0036429B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  <w:p w:rsidR="00637BFD" w:rsidRPr="001F1D38" w:rsidRDefault="001C744E" w:rsidP="00637BFD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</w:t>
            </w:r>
          </w:p>
          <w:p w:rsidR="001C744E" w:rsidRPr="001F1D38" w:rsidRDefault="001C744E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637BFD" w:rsidRDefault="00637BFD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A01894" w:rsidRPr="001F1D38" w:rsidRDefault="003F0A47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20500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637BFD" w:rsidRDefault="00637BFD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A01894" w:rsidRDefault="00A01894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Pr="001F1D38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2673A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528098</wp:posOffset>
                </wp:positionH>
                <wp:positionV relativeFrom="paragraph">
                  <wp:posOffset>-833209</wp:posOffset>
                </wp:positionV>
                <wp:extent cx="3657600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2598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637BF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r w:rsidR="0042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6pt;margin-top:-65.6pt;width:4in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" filled="f" stroked="f" strokeweight=".5pt">
                <v:path arrowok="t"/>
                <v:textbox>
                  <w:txbxContent>
                    <w:p w:rsidR="0041529D" w:rsidRPr="00E56745" w:rsidRDefault="0032598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637BFD"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r w:rsidR="0042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8245B7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12</w:t>
                            </w:r>
                            <w:r w:rsidR="00637BF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</w:t>
                            </w:r>
                            <w:r w:rsidR="00956F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8245B7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12</w:t>
                      </w:r>
                      <w:r w:rsidR="00637BFD">
                        <w:rPr>
                          <w:rFonts w:ascii="Times New Roman" w:hAnsi="Times New Roman" w:cs="Times New Roman"/>
                          <w:sz w:val="24"/>
                        </w:rPr>
                        <w:t>/</w:t>
                      </w:r>
                      <w:r w:rsidR="00956FC5">
                        <w:rPr>
                          <w:rFonts w:ascii="Times New Roman" w:hAnsi="Times New Roman" w:cs="Times New Roman"/>
                          <w:sz w:val="24"/>
                        </w:rPr>
                        <w:t>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F0A47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CAQ-3618 SUZUKI STINGRAY</w:t>
                            </w:r>
                            <w:r w:rsidR="008245B7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3F0A47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CAQ-3618 SUZUKI STINGRAY</w:t>
                      </w:r>
                      <w:r w:rsidR="008245B7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0B87" w:rsidRDefault="001D0B87" w:rsidP="00E14D37">
      <w:pPr>
        <w:spacing w:after="0" w:line="240" w:lineRule="auto"/>
      </w:pPr>
      <w:r>
        <w:separator/>
      </w:r>
    </w:p>
  </w:endnote>
  <w:endnote w:type="continuationSeparator" w:id="0">
    <w:p w:rsidR="001D0B87" w:rsidRDefault="001D0B87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0B87" w:rsidRDefault="001D0B87" w:rsidP="00E14D37">
      <w:pPr>
        <w:spacing w:after="0" w:line="240" w:lineRule="auto"/>
      </w:pPr>
      <w:r>
        <w:separator/>
      </w:r>
    </w:p>
  </w:footnote>
  <w:footnote w:type="continuationSeparator" w:id="0">
    <w:p w:rsidR="001D0B87" w:rsidRDefault="001D0B87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1"/>
  </w:num>
  <w:num w:numId="5">
    <w:abstractNumId w:val="10"/>
  </w:num>
  <w:num w:numId="6">
    <w:abstractNumId w:val="9"/>
  </w:num>
  <w:num w:numId="7">
    <w:abstractNumId w:val="7"/>
  </w:num>
  <w:num w:numId="8">
    <w:abstractNumId w:val="4"/>
  </w:num>
  <w:num w:numId="9">
    <w:abstractNumId w:val="3"/>
  </w:num>
  <w:num w:numId="10">
    <w:abstractNumId w:val="8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6773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C744E"/>
    <w:rsid w:val="001D0864"/>
    <w:rsid w:val="001D0B87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3DC9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06E9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673A6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A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140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47E95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A07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37BFD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313B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6F5D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45B7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56FC5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11BE"/>
    <w:rsid w:val="009C32A4"/>
    <w:rsid w:val="009C4564"/>
    <w:rsid w:val="009C68CF"/>
    <w:rsid w:val="009D47D3"/>
    <w:rsid w:val="009D49F6"/>
    <w:rsid w:val="009E1D97"/>
    <w:rsid w:val="009E62E3"/>
    <w:rsid w:val="009F046F"/>
    <w:rsid w:val="009F3611"/>
    <w:rsid w:val="009F5652"/>
    <w:rsid w:val="009F69E2"/>
    <w:rsid w:val="00A0047A"/>
    <w:rsid w:val="00A0157B"/>
    <w:rsid w:val="00A01894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083A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518C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246B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4818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96233E-058A-451C-BDD8-60017FFEC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2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2023-10-12T06:53:00Z</cp:lastPrinted>
  <dcterms:created xsi:type="dcterms:W3CDTF">2023-10-12T06:53:00Z</dcterms:created>
  <dcterms:modified xsi:type="dcterms:W3CDTF">2023-10-12T06:57:00Z</dcterms:modified>
</cp:coreProperties>
</file>