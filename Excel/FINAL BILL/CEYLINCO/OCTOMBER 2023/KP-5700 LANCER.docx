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1" recolor="t" type="frame"/>
    </v:background>
  </w:background>
  <w:body>
    <w:tbl>
      <w:tblPr>
        <w:tblStyle w:val="TableGrid"/>
        <w:tblpPr w:leftFromText="180" w:rightFromText="180" w:vertAnchor="page" w:horzAnchor="margin" w:tblpXSpec="center" w:tblpY="490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00" w:firstRow="0" w:lastRow="0" w:firstColumn="0" w:lastColumn="0" w:noHBand="1" w:noVBand="1"/>
      </w:tblPr>
      <w:tblGrid>
        <w:gridCol w:w="8928"/>
        <w:gridCol w:w="1890"/>
        <w:gridCol w:w="540"/>
      </w:tblGrid>
      <w:tr w:rsidR="0036429B" w:rsidRPr="001F1D38" w:rsidTr="008245B7">
        <w:trPr>
          <w:trHeight w:val="2507"/>
        </w:trPr>
        <w:tc>
          <w:tcPr>
            <w:tcW w:w="8928" w:type="dxa"/>
          </w:tcPr>
          <w:p w:rsidR="0036429B" w:rsidRPr="001F1D38" w:rsidRDefault="008245B7" w:rsidP="00D858DD">
            <w:pPr>
              <w:pStyle w:val="NoSpacing"/>
              <w:ind w:left="360" w:hanging="9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Remove &amp; refitting </w:t>
            </w:r>
          </w:p>
          <w:p w:rsidR="0042140B" w:rsidRDefault="008245B7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with fittings </w:t>
            </w:r>
          </w:p>
          <w:p w:rsidR="0042140B" w:rsidRDefault="008245B7" w:rsidP="0042140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lower spoiler </w:t>
            </w:r>
          </w:p>
          <w:p w:rsidR="0036429B" w:rsidRDefault="0042140B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8245B7" w:rsidRDefault="008245B7" w:rsidP="0042140B">
            <w:pPr>
              <w:pStyle w:val="NoSpacing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8245B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Repair </w:t>
            </w:r>
          </w:p>
          <w:p w:rsidR="008245B7" w:rsidRDefault="008245B7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245B7">
              <w:rPr>
                <w:rFonts w:ascii="Times New Roman" w:hAnsi="Times New Roman" w:cs="Times New Roman"/>
                <w:bCs/>
                <w:sz w:val="24"/>
                <w:szCs w:val="24"/>
              </w:rPr>
              <w:t>03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.Re aligning front bumper </w:t>
            </w:r>
          </w:p>
          <w:p w:rsidR="008245B7" w:rsidRPr="008245B7" w:rsidRDefault="008245B7" w:rsidP="0042140B">
            <w:pPr>
              <w:pStyle w:val="NoSpacing"/>
              <w:ind w:left="360"/>
              <w:rPr>
                <w:rFonts w:asciiTheme="majorHAnsi" w:hAnsiTheme="majorHAnsi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04.Front bumper lower spoiler </w:t>
            </w:r>
          </w:p>
        </w:tc>
        <w:tc>
          <w:tcPr>
            <w:tcW w:w="1890" w:type="dxa"/>
          </w:tcPr>
          <w:p w:rsidR="0036429B" w:rsidRPr="001F1D38" w:rsidRDefault="008245B7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</w:t>
            </w:r>
            <w:r w:rsidR="00637BFD">
              <w:rPr>
                <w:rFonts w:asciiTheme="majorHAnsi" w:hAnsiTheme="majorHAnsi" w:cs="Times New Roman"/>
                <w:szCs w:val="24"/>
              </w:rPr>
              <w:t>000</w:t>
            </w:r>
          </w:p>
          <w:p w:rsidR="001C744E" w:rsidRDefault="008245B7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637BFD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45B7" w:rsidRDefault="008245B7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245B7" w:rsidRDefault="008245B7" w:rsidP="001C744E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2500</w:t>
            </w:r>
          </w:p>
          <w:p w:rsidR="00186EFF" w:rsidRPr="001F1D38" w:rsidRDefault="008245B7" w:rsidP="001C744E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</w:t>
            </w:r>
            <w:r w:rsidR="0042140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540" w:type="dxa"/>
            <w:vAlign w:val="bottom"/>
          </w:tcPr>
          <w:p w:rsidR="0036429B" w:rsidRDefault="00637BFD" w:rsidP="008245B7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637BFD" w:rsidRPr="001F1D38" w:rsidRDefault="00637BFD" w:rsidP="008245B7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1C744E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8245B7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1C744E" w:rsidRDefault="008245B7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36429B" w:rsidRPr="001F1D38" w:rsidRDefault="0036429B" w:rsidP="008245B7">
            <w:pPr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8245B7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D858DD" w:rsidRPr="001F1D38" w:rsidRDefault="00D858DD" w:rsidP="008245B7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5700C2">
        <w:trPr>
          <w:trHeight w:val="1149"/>
        </w:trPr>
        <w:tc>
          <w:tcPr>
            <w:tcW w:w="8928" w:type="dxa"/>
          </w:tcPr>
          <w:p w:rsidR="0036429B" w:rsidRPr="001F1D38" w:rsidRDefault="00186EFF" w:rsidP="00D858DD">
            <w:pPr>
              <w:pStyle w:val="NoSpacing"/>
              <w:ind w:left="454" w:hanging="180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Re</w:t>
            </w:r>
            <w:r w:rsidR="0036429B" w:rsidRPr="001F1D38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p</w:t>
            </w:r>
            <w:r w:rsidR="00637BFD"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>ainting</w:t>
            </w:r>
          </w:p>
          <w:p w:rsidR="0042140B" w:rsidRDefault="008245B7" w:rsidP="0042140B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>05</w:t>
            </w:r>
            <w:r w:rsidR="00186EFF">
              <w:rPr>
                <w:rFonts w:asciiTheme="majorHAnsi" w:hAnsiTheme="majorHAnsi" w:cs="Times New Roman"/>
                <w:bCs/>
                <w:szCs w:val="24"/>
              </w:rPr>
              <w:t>.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  <w:r w:rsidR="00637BF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42140B" w:rsidRDefault="008245B7" w:rsidP="008245B7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06</w:t>
            </w:r>
            <w:r w:rsidR="0042140B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lower spoiler </w:t>
            </w:r>
          </w:p>
          <w:p w:rsidR="0036429B" w:rsidRPr="001F1D38" w:rsidRDefault="0036429B" w:rsidP="00D858DD">
            <w:pPr>
              <w:pStyle w:val="NoSpacing"/>
              <w:ind w:left="360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42140B" w:rsidRDefault="00637BFD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1C744E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  <w:p w:rsidR="0042140B" w:rsidRDefault="008245B7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1C744E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  <w:p w:rsidR="0036429B" w:rsidRPr="001F1D38" w:rsidRDefault="0036429B" w:rsidP="0042140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540" w:type="dxa"/>
          </w:tcPr>
          <w:p w:rsidR="0036429B" w:rsidRDefault="00E91FB1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C744E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  <w:p w:rsidR="001C744E" w:rsidRPr="001F1D38" w:rsidRDefault="001C744E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</w:tr>
      <w:tr w:rsidR="0036429B" w:rsidRPr="001F1D38" w:rsidTr="007F6F5D">
        <w:trPr>
          <w:trHeight w:val="2246"/>
        </w:trPr>
        <w:tc>
          <w:tcPr>
            <w:tcW w:w="8928" w:type="dxa"/>
            <w:hideMark/>
          </w:tcPr>
          <w:p w:rsidR="0036429B" w:rsidRDefault="00637BFD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</w:pPr>
            <w:r>
              <w:rPr>
                <w:rFonts w:asciiTheme="majorHAnsi" w:hAnsiTheme="majorHAnsi" w:cs="Times New Roman"/>
                <w:b/>
                <w:bCs/>
                <w:szCs w:val="24"/>
                <w:u w:val="single"/>
              </w:rPr>
              <w:t xml:space="preserve">Replacement </w:t>
            </w:r>
          </w:p>
          <w:p w:rsidR="00A01894" w:rsidRDefault="0042140B" w:rsidP="0042140B">
            <w:pPr>
              <w:pStyle w:val="NoSpacing"/>
              <w:rPr>
                <w:rFonts w:asciiTheme="majorHAnsi" w:hAnsiTheme="majorHAnsi" w:cs="Times New Roman"/>
                <w:bCs/>
                <w:szCs w:val="24"/>
              </w:rPr>
            </w:pPr>
            <w:r>
              <w:rPr>
                <w:rFonts w:asciiTheme="majorHAnsi" w:hAnsiTheme="majorHAnsi" w:cs="Times New Roman"/>
                <w:bCs/>
                <w:szCs w:val="24"/>
              </w:rPr>
              <w:t xml:space="preserve">       </w:t>
            </w:r>
            <w:r w:rsidR="008245B7">
              <w:rPr>
                <w:rFonts w:asciiTheme="majorHAnsi" w:hAnsiTheme="majorHAnsi" w:cs="Times New Roman"/>
                <w:bCs/>
                <w:szCs w:val="24"/>
              </w:rPr>
              <w:t>07.</w:t>
            </w:r>
            <w:r w:rsidR="001F3DC9">
              <w:rPr>
                <w:rFonts w:asciiTheme="majorHAnsi" w:hAnsiTheme="majorHAnsi" w:cs="Times New Roman"/>
                <w:bCs/>
                <w:szCs w:val="24"/>
              </w:rPr>
              <w:t xml:space="preserve"> </w:t>
            </w:r>
            <w:r w:rsidR="008245B7">
              <w:rPr>
                <w:rFonts w:asciiTheme="majorHAnsi" w:hAnsiTheme="majorHAnsi" w:cs="Times New Roman"/>
                <w:bCs/>
                <w:szCs w:val="24"/>
              </w:rPr>
              <w:t xml:space="preserve">Bumper clips </w:t>
            </w:r>
          </w:p>
          <w:p w:rsidR="0042140B" w:rsidRPr="00DC3A28" w:rsidRDefault="00A01894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08. LHS inner cover.</w:t>
            </w:r>
            <w:r w:rsidR="007F6F5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</w:p>
          <w:p w:rsidR="0042140B" w:rsidRPr="00DC3A28" w:rsidRDefault="00637BFD" w:rsidP="0042140B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</w:p>
          <w:p w:rsidR="0036429B" w:rsidRPr="001F1D38" w:rsidRDefault="0036429B" w:rsidP="00086773">
            <w:pPr>
              <w:pStyle w:val="NoSpacing"/>
              <w:ind w:left="274"/>
              <w:rPr>
                <w:rFonts w:asciiTheme="majorHAnsi" w:hAnsiTheme="majorHAnsi" w:cs="Times New Roman"/>
                <w:bCs/>
                <w:szCs w:val="24"/>
              </w:rPr>
            </w:pPr>
          </w:p>
        </w:tc>
        <w:tc>
          <w:tcPr>
            <w:tcW w:w="1890" w:type="dxa"/>
          </w:tcPr>
          <w:p w:rsidR="0036429B" w:rsidRDefault="008245B7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40</w:t>
            </w:r>
            <w:r w:rsidR="00637BFD">
              <w:rPr>
                <w:rFonts w:asciiTheme="majorHAnsi" w:hAnsiTheme="majorHAnsi"/>
                <w:szCs w:val="24"/>
              </w:rPr>
              <w:t>0</w:t>
            </w:r>
          </w:p>
          <w:p w:rsidR="00A01894" w:rsidRDefault="001F3DC9" w:rsidP="0036429B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Supply by customer</w:t>
            </w: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744E" w:rsidRDefault="001C744E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2140B" w:rsidRDefault="0042140B" w:rsidP="0042140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</w:tc>
        <w:tc>
          <w:tcPr>
            <w:tcW w:w="540" w:type="dxa"/>
            <w:vAlign w:val="center"/>
          </w:tcPr>
          <w:p w:rsidR="0036429B" w:rsidRDefault="00637BFD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00</w:t>
            </w:r>
          </w:p>
          <w:p w:rsidR="00E91FB1" w:rsidRDefault="00E91FB1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C744E" w:rsidRPr="001F1D38" w:rsidRDefault="001C744E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Pr="001F1D38" w:rsidRDefault="0036429B" w:rsidP="007F6F5D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</w:tc>
      </w:tr>
      <w:tr w:rsidR="0036429B" w:rsidRPr="001F1D38" w:rsidTr="001C744E">
        <w:trPr>
          <w:trHeight w:val="4147"/>
        </w:trPr>
        <w:tc>
          <w:tcPr>
            <w:tcW w:w="8928" w:type="dxa"/>
          </w:tcPr>
          <w:p w:rsidR="001C744E" w:rsidRPr="001C744E" w:rsidRDefault="001C744E" w:rsidP="001C744E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</w:t>
            </w:r>
          </w:p>
          <w:p w:rsidR="0036429B" w:rsidRDefault="0036429B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  <w:p w:rsidR="00637BFD" w:rsidRPr="001F1D38" w:rsidRDefault="001C744E" w:rsidP="00637BFD">
            <w:pPr>
              <w:pStyle w:val="NoSpacing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</w:t>
            </w:r>
          </w:p>
          <w:p w:rsidR="001C744E" w:rsidRPr="001F1D38" w:rsidRDefault="001C744E" w:rsidP="001C744E">
            <w:pPr>
              <w:pStyle w:val="NoSpacing"/>
              <w:ind w:left="360"/>
              <w:rPr>
                <w:rFonts w:asciiTheme="majorHAnsi" w:hAnsiTheme="majorHAnsi" w:cs="Times New Roman"/>
                <w:szCs w:val="24"/>
              </w:rPr>
            </w:pPr>
          </w:p>
        </w:tc>
        <w:tc>
          <w:tcPr>
            <w:tcW w:w="1890" w:type="dxa"/>
          </w:tcPr>
          <w:p w:rsidR="0036429B" w:rsidRPr="001F1D38" w:rsidRDefault="0036429B" w:rsidP="0036429B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1F1D38" w:rsidRDefault="001F1D38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637BFD" w:rsidRDefault="00637BFD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956FC5" w:rsidRDefault="00956FC5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</w:p>
          <w:p w:rsidR="00A01894" w:rsidRPr="001F1D38" w:rsidRDefault="001F3DC9" w:rsidP="001F1D38">
            <w:pPr>
              <w:pStyle w:val="NoSpacing"/>
              <w:jc w:val="right"/>
              <w:rPr>
                <w:rFonts w:asciiTheme="majorHAnsi" w:hAnsiTheme="majorHAnsi" w:cs="Times New Roman"/>
                <w:szCs w:val="24"/>
              </w:rPr>
            </w:pPr>
            <w:r>
              <w:rPr>
                <w:rFonts w:asciiTheme="majorHAnsi" w:hAnsiTheme="majorHAnsi" w:cs="Times New Roman"/>
                <w:szCs w:val="24"/>
              </w:rPr>
              <w:t>28</w:t>
            </w:r>
            <w:bookmarkStart w:id="0" w:name="_GoBack"/>
            <w:bookmarkEnd w:id="0"/>
            <w:r w:rsidR="00A01894">
              <w:rPr>
                <w:rFonts w:asciiTheme="majorHAnsi" w:hAnsiTheme="majorHAnsi" w:cs="Times New Roman"/>
                <w:szCs w:val="24"/>
              </w:rPr>
              <w:t>400</w:t>
            </w:r>
          </w:p>
        </w:tc>
        <w:tc>
          <w:tcPr>
            <w:tcW w:w="540" w:type="dxa"/>
          </w:tcPr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36429B" w:rsidRPr="001F1D38" w:rsidRDefault="0036429B" w:rsidP="0036429B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1F1D38" w:rsidRDefault="001F1D38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637BFD" w:rsidRDefault="00637BFD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A01894" w:rsidRDefault="00A01894" w:rsidP="00E91FB1">
            <w:pPr>
              <w:jc w:val="right"/>
              <w:rPr>
                <w:rFonts w:asciiTheme="majorHAnsi" w:hAnsiTheme="majorHAnsi"/>
                <w:szCs w:val="24"/>
              </w:rPr>
            </w:pPr>
          </w:p>
          <w:p w:rsidR="00956FC5" w:rsidRPr="001F1D38" w:rsidRDefault="00956FC5" w:rsidP="00E91FB1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00</w:t>
            </w:r>
          </w:p>
        </w:tc>
      </w:tr>
      <w:tr w:rsidR="001F1D38" w:rsidRPr="001F1D38" w:rsidTr="005700C2">
        <w:trPr>
          <w:trHeight w:val="520"/>
        </w:trPr>
        <w:tc>
          <w:tcPr>
            <w:tcW w:w="8928" w:type="dxa"/>
          </w:tcPr>
          <w:p w:rsidR="001F1D38" w:rsidRPr="001F1D38" w:rsidRDefault="001F1D38" w:rsidP="00D858DD">
            <w:pPr>
              <w:pStyle w:val="NoSpacing"/>
              <w:ind w:left="274"/>
              <w:rPr>
                <w:rFonts w:asciiTheme="majorHAnsi" w:hAnsiTheme="majorHAnsi" w:cs="Times New Roman"/>
                <w:b/>
                <w:szCs w:val="24"/>
                <w:u w:val="single"/>
              </w:rPr>
            </w:pPr>
          </w:p>
        </w:tc>
        <w:tc>
          <w:tcPr>
            <w:tcW w:w="1890" w:type="dxa"/>
          </w:tcPr>
          <w:p w:rsidR="001F1D38" w:rsidRPr="001F1D38" w:rsidRDefault="001F1D38" w:rsidP="0036429B">
            <w:pPr>
              <w:pStyle w:val="NoSpacing"/>
              <w:jc w:val="right"/>
              <w:rPr>
                <w:rFonts w:asciiTheme="majorHAnsi" w:hAnsiTheme="majorHAnsi" w:cs="Times New Roman"/>
                <w:sz w:val="24"/>
                <w:szCs w:val="24"/>
              </w:rPr>
            </w:pPr>
          </w:p>
        </w:tc>
        <w:tc>
          <w:tcPr>
            <w:tcW w:w="540" w:type="dxa"/>
          </w:tcPr>
          <w:p w:rsidR="001F1D38" w:rsidRPr="001F1D38" w:rsidRDefault="001F1D38" w:rsidP="002673A6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:rsidR="00791346" w:rsidRPr="0036429B" w:rsidRDefault="0036429B" w:rsidP="00336920">
      <w:pPr>
        <w:pStyle w:val="NoSpacing"/>
        <w:rPr>
          <w:rFonts w:asciiTheme="majorHAnsi" w:hAnsiTheme="majorHAnsi"/>
        </w:rPr>
      </w:pPr>
      <w:r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600F2" wp14:editId="1B4EE410">
                <wp:simplePos x="0" y="0"/>
                <wp:positionH relativeFrom="column">
                  <wp:posOffset>528098</wp:posOffset>
                </wp:positionH>
                <wp:positionV relativeFrom="paragraph">
                  <wp:posOffset>-833209</wp:posOffset>
                </wp:positionV>
                <wp:extent cx="3657600" cy="276225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576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32598D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E9672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CEYLINCO</w:t>
                            </w:r>
                            <w:r w:rsidR="0042140B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.6pt;margin-top:-65.6pt;width:4in;height: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" filled="f" stroked="f" strokeweight=".5pt">
                <v:path arrowok="t"/>
                <v:textbox>
                  <w:txbxContent>
                    <w:p w:rsidR="0041529D" w:rsidRPr="00E56745" w:rsidRDefault="0032598D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E96726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CEYLINCO</w:t>
                      </w:r>
                      <w:r w:rsidR="0042140B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</w:p>
                  </w:txbxContent>
                </v:textbox>
              </v:shape>
            </w:pict>
          </mc:Fallback>
        </mc:AlternateContent>
      </w:r>
      <w:r w:rsidR="00E219A0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C8FEA5E" wp14:editId="781EFD99">
                <wp:simplePos x="0" y="0"/>
                <wp:positionH relativeFrom="column">
                  <wp:posOffset>2866981</wp:posOffset>
                </wp:positionH>
                <wp:positionV relativeFrom="paragraph">
                  <wp:posOffset>-1949273</wp:posOffset>
                </wp:positionV>
                <wp:extent cx="1860623" cy="27622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60623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19A0" w:rsidRPr="00E56745" w:rsidRDefault="00E219A0" w:rsidP="00E219A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5.75pt;margin-top:-153.5pt;width:146.5pt;height:21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" filled="f" stroked="f" strokeweight=".5pt">
                <v:path arrowok="t"/>
                <v:textbox>
                  <w:txbxContent>
                    <w:p w:rsidR="00E219A0" w:rsidRPr="00E56745" w:rsidRDefault="00E219A0" w:rsidP="00E219A0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F3D489" wp14:editId="402D72A5">
                <wp:simplePos x="0" y="0"/>
                <wp:positionH relativeFrom="column">
                  <wp:posOffset>6006465</wp:posOffset>
                </wp:positionH>
                <wp:positionV relativeFrom="paragraph">
                  <wp:posOffset>-1288888</wp:posOffset>
                </wp:positionV>
                <wp:extent cx="914400" cy="276225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144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56A6A" w:rsidRPr="00E56745" w:rsidRDefault="008245B7" w:rsidP="00ED4D46">
                            <w:pPr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12</w:t>
                            </w:r>
                            <w:r w:rsidR="00637BFD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</w:t>
                            </w:r>
                            <w:r w:rsidR="00956FC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10</w:t>
                            </w:r>
                            <w:r w:rsidR="00C56A6A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472.95pt;margin-top:-101.5pt;width:1in;height:21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" filled="f" stroked="f" strokeweight=".5pt">
                <v:path arrowok="t"/>
                <v:textbox>
                  <w:txbxContent>
                    <w:p w:rsidR="00C56A6A" w:rsidRPr="00E56745" w:rsidRDefault="008245B7" w:rsidP="00ED4D46">
                      <w:pPr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12</w:t>
                      </w:r>
                      <w:r w:rsidR="00637BFD">
                        <w:rPr>
                          <w:rFonts w:ascii="Times New Roman" w:hAnsi="Times New Roman" w:cs="Times New Roman"/>
                          <w:sz w:val="24"/>
                        </w:rPr>
                        <w:t>/</w:t>
                      </w:r>
                      <w:r w:rsidR="00956FC5">
                        <w:rPr>
                          <w:rFonts w:ascii="Times New Roman" w:hAnsi="Times New Roman" w:cs="Times New Roman"/>
                          <w:sz w:val="24"/>
                        </w:rPr>
                        <w:t>10</w:t>
                      </w:r>
                      <w:r w:rsidR="00C56A6A">
                        <w:rPr>
                          <w:rFonts w:ascii="Times New Roman" w:hAnsi="Times New Roman" w:cs="Times New Roman"/>
                          <w:sz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C56A6A" w:rsidRPr="0036429B">
        <w:rPr>
          <w:rFonts w:asciiTheme="majorHAnsi" w:hAnsiTheme="maj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940CD8" wp14:editId="0CBD7956">
                <wp:simplePos x="0" y="0"/>
                <wp:positionH relativeFrom="column">
                  <wp:posOffset>3101178</wp:posOffset>
                </wp:positionH>
                <wp:positionV relativeFrom="paragraph">
                  <wp:posOffset>-1460530</wp:posOffset>
                </wp:positionV>
                <wp:extent cx="1998920" cy="276225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989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D4D46" w:rsidRPr="00E56745" w:rsidRDefault="00E219A0" w:rsidP="00ED4D46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t xml:space="preserve">, </w:t>
                            </w:r>
                            <w:hyperlink r:id="rId10" w:history="1">
                              <w:r w:rsidR="00602A7A" w:rsidRPr="00794EE7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</w:rPr>
                                <w:t>sumithautoeng@gmail.com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244.2pt;margin-top:-115pt;width:157.4pt;height:21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" filled="f" stroked="f" strokeweight=".5pt">
                <v:path arrowok="t"/>
                <v:textbox>
                  <w:txbxContent>
                    <w:p w:rsidR="00ED4D46" w:rsidRPr="00E56745" w:rsidRDefault="00E219A0" w:rsidP="00ED4D46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t xml:space="preserve">, </w:t>
                      </w:r>
                      <w:hyperlink r:id="rId11" w:history="1">
                        <w:r w:rsidR="00602A7A" w:rsidRPr="00794EE7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</w:rPr>
                          <w:t>sumithautoeng@gmail.com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903CBD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E49AED" wp14:editId="6C186943">
                <wp:simplePos x="0" y="0"/>
                <wp:positionH relativeFrom="column">
                  <wp:posOffset>994883</wp:posOffset>
                </wp:positionH>
                <wp:positionV relativeFrom="paragraph">
                  <wp:posOffset>-1247775</wp:posOffset>
                </wp:positionV>
                <wp:extent cx="4189095" cy="276225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890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529D" w:rsidRPr="00E56745" w:rsidRDefault="008245B7" w:rsidP="0041529D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KP-5700 MITSUBISHI LANCER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78.35pt;margin-top:-98.25pt;width:329.85pt;height:21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" filled="f" stroked="f" strokeweight=".5pt">
                <v:path arrowok="t"/>
                <v:textbox>
                  <w:txbxContent>
                    <w:p w:rsidR="0041529D" w:rsidRPr="00E56745" w:rsidRDefault="008245B7" w:rsidP="0041529D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KP-5700 MITSUBISHI LANCER </w:t>
                      </w:r>
                    </w:p>
                  </w:txbxContent>
                </v:textbox>
              </v:shape>
            </w:pict>
          </mc:Fallback>
        </mc:AlternateContent>
      </w:r>
      <w:r w:rsidR="00F9572A" w:rsidRPr="0036429B">
        <w:rPr>
          <w:rFonts w:asciiTheme="majorHAnsi" w:hAnsiTheme="majorHAnsi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8B1025" wp14:editId="14F74F5C">
                <wp:simplePos x="0" y="0"/>
                <wp:positionH relativeFrom="column">
                  <wp:posOffset>8044815</wp:posOffset>
                </wp:positionH>
                <wp:positionV relativeFrom="paragraph">
                  <wp:posOffset>4279265</wp:posOffset>
                </wp:positionV>
                <wp:extent cx="287020" cy="562610"/>
                <wp:effectExtent l="0" t="0" r="17780" b="27940"/>
                <wp:wrapNone/>
                <wp:docPr id="6" name="Right Brac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7020" cy="562610"/>
                        </a:xfrm>
                        <a:prstGeom prst="rightBrace">
                          <a:avLst>
                            <a:gd name="adj1" fmla="val 8333"/>
                            <a:gd name="adj2" fmla="val 51890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Right Brace 6" o:spid="_x0000_s1026" type="#_x0000_t88" style="position:absolute;margin-left:633.45pt;margin-top:336.95pt;width:22.6pt;height:44.3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" adj="918,11208" strokecolor="#4579b8 [3044]"/>
            </w:pict>
          </mc:Fallback>
        </mc:AlternateContent>
      </w:r>
      <w:r w:rsidR="00C865B3" w:rsidRPr="0036429B">
        <w:rPr>
          <w:rFonts w:asciiTheme="majorHAnsi" w:hAnsiTheme="majorHAnsi" w:cs="Times New Roman"/>
          <w:b/>
          <w:bCs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EAC2FE5" wp14:editId="5EB65C3A">
                <wp:simplePos x="0" y="0"/>
                <wp:positionH relativeFrom="column">
                  <wp:posOffset>5883910</wp:posOffset>
                </wp:positionH>
                <wp:positionV relativeFrom="paragraph">
                  <wp:posOffset>-1280795</wp:posOffset>
                </wp:positionV>
                <wp:extent cx="1010285" cy="276225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1028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525D1" w:rsidRPr="00E56745" w:rsidRDefault="005525D1" w:rsidP="005525D1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463.3pt;margin-top:-100.85pt;width:79.55pt;height:21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" filled="f" stroked="f" strokeweight=".5pt">
                <v:path arrowok="t"/>
                <v:textbox>
                  <w:txbxContent>
                    <w:p w:rsidR="005525D1" w:rsidRPr="00E56745" w:rsidRDefault="005525D1" w:rsidP="005525D1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791346" w:rsidRPr="0036429B" w:rsidSect="0090382B">
      <w:headerReference w:type="default" r:id="rId12"/>
      <w:headerReference w:type="first" r:id="rId13"/>
      <w:pgSz w:w="11909" w:h="16834" w:code="9"/>
      <w:pgMar w:top="-4594" w:right="230" w:bottom="-634" w:left="173" w:header="907" w:footer="0" w:gutter="0"/>
      <w:lnNumType w:countBy="1" w:restart="continuou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11BE" w:rsidRDefault="009C11BE" w:rsidP="00E14D37">
      <w:pPr>
        <w:spacing w:after="0" w:line="240" w:lineRule="auto"/>
      </w:pPr>
      <w:r>
        <w:separator/>
      </w:r>
    </w:p>
  </w:endnote>
  <w:endnote w:type="continuationSeparator" w:id="0">
    <w:p w:rsidR="009C11BE" w:rsidRDefault="009C11BE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11BE" w:rsidRDefault="009C11BE" w:rsidP="00E14D37">
      <w:pPr>
        <w:spacing w:after="0" w:line="240" w:lineRule="auto"/>
      </w:pPr>
      <w:r>
        <w:separator/>
      </w:r>
    </w:p>
  </w:footnote>
  <w:footnote w:type="continuationSeparator" w:id="0">
    <w:p w:rsidR="009C11BE" w:rsidRDefault="009C11BE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  <w:jc w:val="right"/>
    </w:pPr>
  </w:p>
  <w:p w:rsidR="001F0EE8" w:rsidRDefault="00437B67" w:rsidP="00437B67">
    <w:pPr>
      <w:pStyle w:val="Header"/>
      <w:tabs>
        <w:tab w:val="left" w:pos="2763"/>
      </w:tabs>
    </w:pPr>
    <w:r>
      <w:tab/>
    </w:r>
    <w:r>
      <w:tab/>
    </w:r>
    <w:r>
      <w:tab/>
    </w:r>
  </w:p>
  <w:p w:rsidR="001F0EE8" w:rsidRDefault="001F0EE8" w:rsidP="001F0EE8">
    <w:pPr>
      <w:pStyle w:val="Header"/>
      <w:jc w:val="right"/>
    </w:pPr>
  </w:p>
  <w:p w:rsidR="001F0EE8" w:rsidRDefault="001F0EE8" w:rsidP="001F0EE8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A56037" w:rsidP="00A56037">
    <w:pPr>
      <w:pStyle w:val="Header"/>
      <w:tabs>
        <w:tab w:val="clear" w:pos="4680"/>
        <w:tab w:val="clear" w:pos="9360"/>
        <w:tab w:val="left" w:pos="6614"/>
      </w:tabs>
    </w:pPr>
    <w:r>
      <w:tab/>
    </w:r>
  </w:p>
  <w:p w:rsidR="00240026" w:rsidRDefault="00240026" w:rsidP="00A56037">
    <w:pPr>
      <w:pStyle w:val="Header"/>
      <w:tabs>
        <w:tab w:val="clear" w:pos="4680"/>
        <w:tab w:val="left" w:pos="936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4878CE" w:rsidRDefault="004878C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4732E" w:rsidRDefault="0064732E">
    <w:pPr>
      <w:pStyle w:val="Header"/>
    </w:pPr>
  </w:p>
  <w:p w:rsidR="00CB5387" w:rsidRDefault="00CB5387">
    <w:pPr>
      <w:pStyle w:val="Header"/>
    </w:pPr>
  </w:p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/>
  <w:p w:rsidR="00426CAB" w:rsidRDefault="00426CAB" w:rsidP="00426CAB">
    <w:pPr>
      <w:tabs>
        <w:tab w:val="left" w:pos="9327"/>
      </w:tabs>
    </w:pPr>
    <w:r>
      <w:tab/>
    </w:r>
  </w:p>
  <w:p w:rsidR="00426CAB" w:rsidRDefault="00426CAB" w:rsidP="00B00541">
    <w:pPr>
      <w:tabs>
        <w:tab w:val="left" w:pos="9327"/>
        <w:tab w:val="left" w:pos="10331"/>
      </w:tabs>
    </w:pPr>
    <w:r>
      <w:tab/>
    </w:r>
  </w:p>
  <w:p w:rsidR="00426CAB" w:rsidRDefault="00426CAB" w:rsidP="00426CAB">
    <w:pPr>
      <w:tabs>
        <w:tab w:val="left" w:pos="9327"/>
      </w:tabs>
    </w:pPr>
  </w:p>
  <w:p w:rsidR="00426CAB" w:rsidRDefault="00426CAB" w:rsidP="00426CAB">
    <w:pPr>
      <w:tabs>
        <w:tab w:val="left" w:pos="9327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41939"/>
    <w:multiLevelType w:val="hybridMultilevel"/>
    <w:tmpl w:val="8514D97C"/>
    <w:lvl w:ilvl="0" w:tplc="4BDA56E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944190"/>
    <w:multiLevelType w:val="hybridMultilevel"/>
    <w:tmpl w:val="3EAA4D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E520184"/>
    <w:multiLevelType w:val="hybridMultilevel"/>
    <w:tmpl w:val="97E812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661AA1"/>
    <w:multiLevelType w:val="hybridMultilevel"/>
    <w:tmpl w:val="6DACD99A"/>
    <w:lvl w:ilvl="0" w:tplc="3B269E40">
      <w:start w:val="1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C174313"/>
    <w:multiLevelType w:val="hybridMultilevel"/>
    <w:tmpl w:val="81BCAF64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869D8"/>
    <w:multiLevelType w:val="hybridMultilevel"/>
    <w:tmpl w:val="9F560FF6"/>
    <w:lvl w:ilvl="0" w:tplc="F9B68660">
      <w:start w:val="1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627610"/>
    <w:multiLevelType w:val="hybridMultilevel"/>
    <w:tmpl w:val="5D0056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342607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316B59"/>
    <w:multiLevelType w:val="hybridMultilevel"/>
    <w:tmpl w:val="B3DC9F82"/>
    <w:lvl w:ilvl="0" w:tplc="EC041010">
      <w:start w:val="22"/>
      <w:numFmt w:val="decimal"/>
      <w:lvlText w:val="%1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9">
    <w:nsid w:val="41C159D4"/>
    <w:multiLevelType w:val="hybridMultilevel"/>
    <w:tmpl w:val="B742D7C4"/>
    <w:lvl w:ilvl="0" w:tplc="346456EA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063163"/>
    <w:multiLevelType w:val="hybridMultilevel"/>
    <w:tmpl w:val="70E6C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FF85631"/>
    <w:multiLevelType w:val="hybridMultilevel"/>
    <w:tmpl w:val="2766C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64A3A82"/>
    <w:multiLevelType w:val="hybridMultilevel"/>
    <w:tmpl w:val="AB02F0D6"/>
    <w:lvl w:ilvl="0" w:tplc="52C4C3B0">
      <w:start w:val="9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6"/>
  </w:num>
  <w:num w:numId="4">
    <w:abstractNumId w:val="11"/>
  </w:num>
  <w:num w:numId="5">
    <w:abstractNumId w:val="10"/>
  </w:num>
  <w:num w:numId="6">
    <w:abstractNumId w:val="9"/>
  </w:num>
  <w:num w:numId="7">
    <w:abstractNumId w:val="7"/>
  </w:num>
  <w:num w:numId="8">
    <w:abstractNumId w:val="4"/>
  </w:num>
  <w:num w:numId="9">
    <w:abstractNumId w:val="3"/>
  </w:num>
  <w:num w:numId="10">
    <w:abstractNumId w:val="8"/>
  </w:num>
  <w:num w:numId="11">
    <w:abstractNumId w:val="5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attachedTemplate r:id="rId1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6EFF"/>
    <w:rsid w:val="0000087B"/>
    <w:rsid w:val="000016D9"/>
    <w:rsid w:val="0000214D"/>
    <w:rsid w:val="00002D3F"/>
    <w:rsid w:val="00003D6B"/>
    <w:rsid w:val="000048B1"/>
    <w:rsid w:val="00004EC0"/>
    <w:rsid w:val="00006CC0"/>
    <w:rsid w:val="00013E7F"/>
    <w:rsid w:val="000142AA"/>
    <w:rsid w:val="00014F81"/>
    <w:rsid w:val="000152A5"/>
    <w:rsid w:val="0001582F"/>
    <w:rsid w:val="00022A54"/>
    <w:rsid w:val="00025504"/>
    <w:rsid w:val="0002692F"/>
    <w:rsid w:val="00027363"/>
    <w:rsid w:val="000277B2"/>
    <w:rsid w:val="00034A6E"/>
    <w:rsid w:val="00035405"/>
    <w:rsid w:val="00036687"/>
    <w:rsid w:val="000367E5"/>
    <w:rsid w:val="00041174"/>
    <w:rsid w:val="00041813"/>
    <w:rsid w:val="00042CED"/>
    <w:rsid w:val="00045295"/>
    <w:rsid w:val="00046E13"/>
    <w:rsid w:val="000539DC"/>
    <w:rsid w:val="0006268D"/>
    <w:rsid w:val="000662A4"/>
    <w:rsid w:val="00067FE6"/>
    <w:rsid w:val="00070F36"/>
    <w:rsid w:val="00072ADE"/>
    <w:rsid w:val="00075972"/>
    <w:rsid w:val="00081760"/>
    <w:rsid w:val="00086773"/>
    <w:rsid w:val="00087B2F"/>
    <w:rsid w:val="00090CC2"/>
    <w:rsid w:val="00090CE1"/>
    <w:rsid w:val="00092893"/>
    <w:rsid w:val="00092D86"/>
    <w:rsid w:val="00094F7A"/>
    <w:rsid w:val="000A0C90"/>
    <w:rsid w:val="000A25BE"/>
    <w:rsid w:val="000A686B"/>
    <w:rsid w:val="000A6BE0"/>
    <w:rsid w:val="000B07E9"/>
    <w:rsid w:val="000B0FDE"/>
    <w:rsid w:val="000B2B02"/>
    <w:rsid w:val="000B2D1F"/>
    <w:rsid w:val="000B3E14"/>
    <w:rsid w:val="000B45DE"/>
    <w:rsid w:val="000B514D"/>
    <w:rsid w:val="000B7C5D"/>
    <w:rsid w:val="000C043B"/>
    <w:rsid w:val="000C4A08"/>
    <w:rsid w:val="000C628E"/>
    <w:rsid w:val="000D06B5"/>
    <w:rsid w:val="000D17FA"/>
    <w:rsid w:val="000D1D24"/>
    <w:rsid w:val="000D21AD"/>
    <w:rsid w:val="000D6D68"/>
    <w:rsid w:val="000D7E88"/>
    <w:rsid w:val="000E0524"/>
    <w:rsid w:val="000E2A33"/>
    <w:rsid w:val="000E331A"/>
    <w:rsid w:val="000E5684"/>
    <w:rsid w:val="000E5909"/>
    <w:rsid w:val="000E5E49"/>
    <w:rsid w:val="000E73F7"/>
    <w:rsid w:val="000E7EA4"/>
    <w:rsid w:val="000F3A5A"/>
    <w:rsid w:val="000F7A25"/>
    <w:rsid w:val="00100BA4"/>
    <w:rsid w:val="00101ED9"/>
    <w:rsid w:val="00105651"/>
    <w:rsid w:val="00110528"/>
    <w:rsid w:val="00111369"/>
    <w:rsid w:val="001149CC"/>
    <w:rsid w:val="00117305"/>
    <w:rsid w:val="00120953"/>
    <w:rsid w:val="0012414D"/>
    <w:rsid w:val="001244CA"/>
    <w:rsid w:val="00124F42"/>
    <w:rsid w:val="00125FF2"/>
    <w:rsid w:val="0012776E"/>
    <w:rsid w:val="0013171D"/>
    <w:rsid w:val="0013439C"/>
    <w:rsid w:val="00134CE5"/>
    <w:rsid w:val="0013586E"/>
    <w:rsid w:val="0013703A"/>
    <w:rsid w:val="00140204"/>
    <w:rsid w:val="0014095A"/>
    <w:rsid w:val="00141D97"/>
    <w:rsid w:val="00141E4B"/>
    <w:rsid w:val="00142B69"/>
    <w:rsid w:val="00144218"/>
    <w:rsid w:val="00145CAF"/>
    <w:rsid w:val="00150C1A"/>
    <w:rsid w:val="00150F6B"/>
    <w:rsid w:val="00156303"/>
    <w:rsid w:val="0015641D"/>
    <w:rsid w:val="00156BE2"/>
    <w:rsid w:val="00157719"/>
    <w:rsid w:val="00157D1A"/>
    <w:rsid w:val="00165028"/>
    <w:rsid w:val="00165C52"/>
    <w:rsid w:val="00171A70"/>
    <w:rsid w:val="001731C4"/>
    <w:rsid w:val="00181D8F"/>
    <w:rsid w:val="0018334F"/>
    <w:rsid w:val="00186A64"/>
    <w:rsid w:val="00186DC0"/>
    <w:rsid w:val="00186EFF"/>
    <w:rsid w:val="0018734F"/>
    <w:rsid w:val="00187931"/>
    <w:rsid w:val="00187BDB"/>
    <w:rsid w:val="00187FAA"/>
    <w:rsid w:val="00190C7C"/>
    <w:rsid w:val="00191789"/>
    <w:rsid w:val="00194C86"/>
    <w:rsid w:val="001A248F"/>
    <w:rsid w:val="001B2270"/>
    <w:rsid w:val="001B4F84"/>
    <w:rsid w:val="001B51C0"/>
    <w:rsid w:val="001B6934"/>
    <w:rsid w:val="001B69A0"/>
    <w:rsid w:val="001B72DC"/>
    <w:rsid w:val="001B7B18"/>
    <w:rsid w:val="001C53FC"/>
    <w:rsid w:val="001C59AA"/>
    <w:rsid w:val="001C744E"/>
    <w:rsid w:val="001D0864"/>
    <w:rsid w:val="001D13FE"/>
    <w:rsid w:val="001D7EB3"/>
    <w:rsid w:val="001E0F61"/>
    <w:rsid w:val="001E177F"/>
    <w:rsid w:val="001E2D56"/>
    <w:rsid w:val="001E7F0F"/>
    <w:rsid w:val="001F0EE8"/>
    <w:rsid w:val="001F1D38"/>
    <w:rsid w:val="001F3021"/>
    <w:rsid w:val="001F3588"/>
    <w:rsid w:val="001F3DC9"/>
    <w:rsid w:val="001F6817"/>
    <w:rsid w:val="00202465"/>
    <w:rsid w:val="00203901"/>
    <w:rsid w:val="00206079"/>
    <w:rsid w:val="0020638F"/>
    <w:rsid w:val="00206E49"/>
    <w:rsid w:val="00207BC8"/>
    <w:rsid w:val="00211A30"/>
    <w:rsid w:val="00212045"/>
    <w:rsid w:val="00216C4A"/>
    <w:rsid w:val="00220282"/>
    <w:rsid w:val="002225EE"/>
    <w:rsid w:val="002233A9"/>
    <w:rsid w:val="00223C9F"/>
    <w:rsid w:val="00233576"/>
    <w:rsid w:val="00240026"/>
    <w:rsid w:val="00241EED"/>
    <w:rsid w:val="002434C6"/>
    <w:rsid w:val="00243582"/>
    <w:rsid w:val="00243D59"/>
    <w:rsid w:val="00246882"/>
    <w:rsid w:val="00246986"/>
    <w:rsid w:val="00246ECC"/>
    <w:rsid w:val="002504FA"/>
    <w:rsid w:val="0025090E"/>
    <w:rsid w:val="00251EC6"/>
    <w:rsid w:val="00252905"/>
    <w:rsid w:val="00252BD5"/>
    <w:rsid w:val="00256342"/>
    <w:rsid w:val="00257EC7"/>
    <w:rsid w:val="00260127"/>
    <w:rsid w:val="0026274A"/>
    <w:rsid w:val="002634BD"/>
    <w:rsid w:val="00263571"/>
    <w:rsid w:val="00263EA2"/>
    <w:rsid w:val="002645BD"/>
    <w:rsid w:val="00265D38"/>
    <w:rsid w:val="00266225"/>
    <w:rsid w:val="00266AFF"/>
    <w:rsid w:val="002673A6"/>
    <w:rsid w:val="002720EB"/>
    <w:rsid w:val="002740F6"/>
    <w:rsid w:val="00275A48"/>
    <w:rsid w:val="00276068"/>
    <w:rsid w:val="00276FF8"/>
    <w:rsid w:val="00277EE1"/>
    <w:rsid w:val="002803DD"/>
    <w:rsid w:val="00290EFC"/>
    <w:rsid w:val="002913F5"/>
    <w:rsid w:val="00294EDB"/>
    <w:rsid w:val="00295EA9"/>
    <w:rsid w:val="00297DF2"/>
    <w:rsid w:val="002A3B06"/>
    <w:rsid w:val="002A56B9"/>
    <w:rsid w:val="002A5934"/>
    <w:rsid w:val="002A6085"/>
    <w:rsid w:val="002A66AE"/>
    <w:rsid w:val="002B0345"/>
    <w:rsid w:val="002B14AB"/>
    <w:rsid w:val="002B247E"/>
    <w:rsid w:val="002B26AE"/>
    <w:rsid w:val="002B2721"/>
    <w:rsid w:val="002B34B6"/>
    <w:rsid w:val="002B4F15"/>
    <w:rsid w:val="002B5F4A"/>
    <w:rsid w:val="002B6637"/>
    <w:rsid w:val="002B6FD6"/>
    <w:rsid w:val="002B7B72"/>
    <w:rsid w:val="002C0028"/>
    <w:rsid w:val="002C1227"/>
    <w:rsid w:val="002C253A"/>
    <w:rsid w:val="002C3368"/>
    <w:rsid w:val="002C3AD5"/>
    <w:rsid w:val="002C4A8C"/>
    <w:rsid w:val="002C65B0"/>
    <w:rsid w:val="002C6CDF"/>
    <w:rsid w:val="002D0E02"/>
    <w:rsid w:val="002D1097"/>
    <w:rsid w:val="002D16F3"/>
    <w:rsid w:val="002D2DED"/>
    <w:rsid w:val="002D5221"/>
    <w:rsid w:val="002D6039"/>
    <w:rsid w:val="002D6401"/>
    <w:rsid w:val="002E1C80"/>
    <w:rsid w:val="002E1E33"/>
    <w:rsid w:val="002E35DF"/>
    <w:rsid w:val="002E36AD"/>
    <w:rsid w:val="002E5BFB"/>
    <w:rsid w:val="002E5E71"/>
    <w:rsid w:val="002F1C6A"/>
    <w:rsid w:val="002F50B6"/>
    <w:rsid w:val="00301C3C"/>
    <w:rsid w:val="00303D16"/>
    <w:rsid w:val="00304165"/>
    <w:rsid w:val="0030621A"/>
    <w:rsid w:val="00306AF4"/>
    <w:rsid w:val="00310E7A"/>
    <w:rsid w:val="00311958"/>
    <w:rsid w:val="00312596"/>
    <w:rsid w:val="00312D89"/>
    <w:rsid w:val="003139C5"/>
    <w:rsid w:val="003152BD"/>
    <w:rsid w:val="00317EEC"/>
    <w:rsid w:val="00320CF9"/>
    <w:rsid w:val="003212F1"/>
    <w:rsid w:val="003216DD"/>
    <w:rsid w:val="003227D9"/>
    <w:rsid w:val="00322A53"/>
    <w:rsid w:val="0032598D"/>
    <w:rsid w:val="0032605E"/>
    <w:rsid w:val="00326A10"/>
    <w:rsid w:val="0033038D"/>
    <w:rsid w:val="00330EB3"/>
    <w:rsid w:val="00331E56"/>
    <w:rsid w:val="0033242F"/>
    <w:rsid w:val="00334203"/>
    <w:rsid w:val="003343AD"/>
    <w:rsid w:val="00334501"/>
    <w:rsid w:val="00336920"/>
    <w:rsid w:val="003373DD"/>
    <w:rsid w:val="003405FD"/>
    <w:rsid w:val="00346059"/>
    <w:rsid w:val="00346EED"/>
    <w:rsid w:val="003515C0"/>
    <w:rsid w:val="00351AEE"/>
    <w:rsid w:val="00352719"/>
    <w:rsid w:val="003615E9"/>
    <w:rsid w:val="0036429B"/>
    <w:rsid w:val="0037633A"/>
    <w:rsid w:val="00376FCF"/>
    <w:rsid w:val="0037716F"/>
    <w:rsid w:val="003805DC"/>
    <w:rsid w:val="00380A79"/>
    <w:rsid w:val="00383E26"/>
    <w:rsid w:val="00383E9F"/>
    <w:rsid w:val="00386DFE"/>
    <w:rsid w:val="00387855"/>
    <w:rsid w:val="00390F26"/>
    <w:rsid w:val="00394753"/>
    <w:rsid w:val="00396D14"/>
    <w:rsid w:val="00397AC1"/>
    <w:rsid w:val="003A329A"/>
    <w:rsid w:val="003A43F8"/>
    <w:rsid w:val="003A613A"/>
    <w:rsid w:val="003A6962"/>
    <w:rsid w:val="003B1764"/>
    <w:rsid w:val="003B534F"/>
    <w:rsid w:val="003B70C0"/>
    <w:rsid w:val="003C22A6"/>
    <w:rsid w:val="003C2855"/>
    <w:rsid w:val="003C441F"/>
    <w:rsid w:val="003C494F"/>
    <w:rsid w:val="003C6A5D"/>
    <w:rsid w:val="003C6C46"/>
    <w:rsid w:val="003C72EC"/>
    <w:rsid w:val="003D3558"/>
    <w:rsid w:val="003D367A"/>
    <w:rsid w:val="003D651E"/>
    <w:rsid w:val="003E19DD"/>
    <w:rsid w:val="003E3358"/>
    <w:rsid w:val="003E3687"/>
    <w:rsid w:val="003E45B5"/>
    <w:rsid w:val="003E4F7C"/>
    <w:rsid w:val="003E536D"/>
    <w:rsid w:val="003E58B8"/>
    <w:rsid w:val="003E5D47"/>
    <w:rsid w:val="003F0B33"/>
    <w:rsid w:val="003F3480"/>
    <w:rsid w:val="003F67B2"/>
    <w:rsid w:val="003F6BB3"/>
    <w:rsid w:val="003F7284"/>
    <w:rsid w:val="003F7B25"/>
    <w:rsid w:val="00402EE2"/>
    <w:rsid w:val="00404BAD"/>
    <w:rsid w:val="00406170"/>
    <w:rsid w:val="004061C8"/>
    <w:rsid w:val="004071A6"/>
    <w:rsid w:val="00410588"/>
    <w:rsid w:val="00410598"/>
    <w:rsid w:val="00411BEC"/>
    <w:rsid w:val="00412A92"/>
    <w:rsid w:val="0041403C"/>
    <w:rsid w:val="0041529D"/>
    <w:rsid w:val="004159F4"/>
    <w:rsid w:val="00416EBD"/>
    <w:rsid w:val="00417A2B"/>
    <w:rsid w:val="0042048F"/>
    <w:rsid w:val="00420B5D"/>
    <w:rsid w:val="004213EB"/>
    <w:rsid w:val="0042140B"/>
    <w:rsid w:val="0042541F"/>
    <w:rsid w:val="00426CAB"/>
    <w:rsid w:val="00427266"/>
    <w:rsid w:val="00431A6A"/>
    <w:rsid w:val="00433F6C"/>
    <w:rsid w:val="004342CF"/>
    <w:rsid w:val="00437B67"/>
    <w:rsid w:val="004405BE"/>
    <w:rsid w:val="00440C37"/>
    <w:rsid w:val="0044211A"/>
    <w:rsid w:val="0044419F"/>
    <w:rsid w:val="004461B1"/>
    <w:rsid w:val="00447E95"/>
    <w:rsid w:val="00451B25"/>
    <w:rsid w:val="00454A96"/>
    <w:rsid w:val="00455D3B"/>
    <w:rsid w:val="00456E36"/>
    <w:rsid w:val="0046614F"/>
    <w:rsid w:val="004668D3"/>
    <w:rsid w:val="00467339"/>
    <w:rsid w:val="004700AB"/>
    <w:rsid w:val="0047459D"/>
    <w:rsid w:val="004801B0"/>
    <w:rsid w:val="00480F52"/>
    <w:rsid w:val="00481DFA"/>
    <w:rsid w:val="0048295D"/>
    <w:rsid w:val="00483ACD"/>
    <w:rsid w:val="00484D18"/>
    <w:rsid w:val="00485878"/>
    <w:rsid w:val="00486D30"/>
    <w:rsid w:val="00487270"/>
    <w:rsid w:val="004878CE"/>
    <w:rsid w:val="00490A4A"/>
    <w:rsid w:val="00492B3A"/>
    <w:rsid w:val="00495737"/>
    <w:rsid w:val="0049574A"/>
    <w:rsid w:val="004A13B0"/>
    <w:rsid w:val="004A1C36"/>
    <w:rsid w:val="004A22AA"/>
    <w:rsid w:val="004A2510"/>
    <w:rsid w:val="004A58DA"/>
    <w:rsid w:val="004A5E0E"/>
    <w:rsid w:val="004B19E0"/>
    <w:rsid w:val="004B33D2"/>
    <w:rsid w:val="004B3E1F"/>
    <w:rsid w:val="004B5887"/>
    <w:rsid w:val="004C13B5"/>
    <w:rsid w:val="004C1A53"/>
    <w:rsid w:val="004C2D5D"/>
    <w:rsid w:val="004C69BE"/>
    <w:rsid w:val="004D0114"/>
    <w:rsid w:val="004D014F"/>
    <w:rsid w:val="004D1616"/>
    <w:rsid w:val="004E4BC8"/>
    <w:rsid w:val="004E5094"/>
    <w:rsid w:val="004F0691"/>
    <w:rsid w:val="004F2AE5"/>
    <w:rsid w:val="004F5EDF"/>
    <w:rsid w:val="005009AC"/>
    <w:rsid w:val="00500A4C"/>
    <w:rsid w:val="005043C9"/>
    <w:rsid w:val="0050697D"/>
    <w:rsid w:val="005071C1"/>
    <w:rsid w:val="005102B7"/>
    <w:rsid w:val="005128B4"/>
    <w:rsid w:val="00520CE3"/>
    <w:rsid w:val="00523A07"/>
    <w:rsid w:val="00523B7C"/>
    <w:rsid w:val="00524BE5"/>
    <w:rsid w:val="005312BD"/>
    <w:rsid w:val="00531517"/>
    <w:rsid w:val="005336EE"/>
    <w:rsid w:val="005339DC"/>
    <w:rsid w:val="00533F6D"/>
    <w:rsid w:val="00534399"/>
    <w:rsid w:val="00535D11"/>
    <w:rsid w:val="0053623E"/>
    <w:rsid w:val="005412BB"/>
    <w:rsid w:val="005412E5"/>
    <w:rsid w:val="00542255"/>
    <w:rsid w:val="0054336E"/>
    <w:rsid w:val="00543C89"/>
    <w:rsid w:val="00543F74"/>
    <w:rsid w:val="00543F80"/>
    <w:rsid w:val="005458E2"/>
    <w:rsid w:val="00547C17"/>
    <w:rsid w:val="005525D1"/>
    <w:rsid w:val="005533D5"/>
    <w:rsid w:val="00555947"/>
    <w:rsid w:val="005605B5"/>
    <w:rsid w:val="005620B7"/>
    <w:rsid w:val="005700C2"/>
    <w:rsid w:val="005708E5"/>
    <w:rsid w:val="005716C1"/>
    <w:rsid w:val="00572AE0"/>
    <w:rsid w:val="00574882"/>
    <w:rsid w:val="00574E5D"/>
    <w:rsid w:val="00574F38"/>
    <w:rsid w:val="00575897"/>
    <w:rsid w:val="005772B1"/>
    <w:rsid w:val="0058031F"/>
    <w:rsid w:val="00580BF7"/>
    <w:rsid w:val="005816C3"/>
    <w:rsid w:val="005825CB"/>
    <w:rsid w:val="005830FC"/>
    <w:rsid w:val="00584997"/>
    <w:rsid w:val="005876B3"/>
    <w:rsid w:val="00587BE5"/>
    <w:rsid w:val="0059089F"/>
    <w:rsid w:val="00592C67"/>
    <w:rsid w:val="00594FC6"/>
    <w:rsid w:val="005A34D9"/>
    <w:rsid w:val="005A6B0E"/>
    <w:rsid w:val="005A7C5B"/>
    <w:rsid w:val="005B5763"/>
    <w:rsid w:val="005B6B90"/>
    <w:rsid w:val="005C1A24"/>
    <w:rsid w:val="005C1F7A"/>
    <w:rsid w:val="005C3F91"/>
    <w:rsid w:val="005C4644"/>
    <w:rsid w:val="005D0C0C"/>
    <w:rsid w:val="005D11D6"/>
    <w:rsid w:val="005D46ED"/>
    <w:rsid w:val="005D7C56"/>
    <w:rsid w:val="005E43EB"/>
    <w:rsid w:val="005E6E20"/>
    <w:rsid w:val="005F1E11"/>
    <w:rsid w:val="005F1ECF"/>
    <w:rsid w:val="005F5142"/>
    <w:rsid w:val="005F51BD"/>
    <w:rsid w:val="005F572B"/>
    <w:rsid w:val="005F697F"/>
    <w:rsid w:val="00601CF5"/>
    <w:rsid w:val="00602A7A"/>
    <w:rsid w:val="00603D04"/>
    <w:rsid w:val="0060402E"/>
    <w:rsid w:val="0060405D"/>
    <w:rsid w:val="006073BC"/>
    <w:rsid w:val="00607657"/>
    <w:rsid w:val="006142A1"/>
    <w:rsid w:val="0061510D"/>
    <w:rsid w:val="00615B46"/>
    <w:rsid w:val="00615D57"/>
    <w:rsid w:val="00615DEF"/>
    <w:rsid w:val="00617DE3"/>
    <w:rsid w:val="0062067B"/>
    <w:rsid w:val="006211EA"/>
    <w:rsid w:val="00631324"/>
    <w:rsid w:val="006313C4"/>
    <w:rsid w:val="00632EB2"/>
    <w:rsid w:val="00636E13"/>
    <w:rsid w:val="00637BFD"/>
    <w:rsid w:val="00643F90"/>
    <w:rsid w:val="0064732E"/>
    <w:rsid w:val="00650389"/>
    <w:rsid w:val="00650526"/>
    <w:rsid w:val="00650CEE"/>
    <w:rsid w:val="00650DF9"/>
    <w:rsid w:val="00654F80"/>
    <w:rsid w:val="00656C0C"/>
    <w:rsid w:val="006573A1"/>
    <w:rsid w:val="00663029"/>
    <w:rsid w:val="00663DC4"/>
    <w:rsid w:val="006667A7"/>
    <w:rsid w:val="00672148"/>
    <w:rsid w:val="00675334"/>
    <w:rsid w:val="006763AC"/>
    <w:rsid w:val="00677717"/>
    <w:rsid w:val="00680052"/>
    <w:rsid w:val="00680184"/>
    <w:rsid w:val="00681D4B"/>
    <w:rsid w:val="00684A61"/>
    <w:rsid w:val="00684EA8"/>
    <w:rsid w:val="00685773"/>
    <w:rsid w:val="00687ECF"/>
    <w:rsid w:val="0069177D"/>
    <w:rsid w:val="006A20A9"/>
    <w:rsid w:val="006A5C03"/>
    <w:rsid w:val="006A79FB"/>
    <w:rsid w:val="006B1916"/>
    <w:rsid w:val="006B3999"/>
    <w:rsid w:val="006B3CAB"/>
    <w:rsid w:val="006B4E52"/>
    <w:rsid w:val="006B5E37"/>
    <w:rsid w:val="006B6645"/>
    <w:rsid w:val="006B69E8"/>
    <w:rsid w:val="006C0129"/>
    <w:rsid w:val="006C1C84"/>
    <w:rsid w:val="006C2B3A"/>
    <w:rsid w:val="006C306A"/>
    <w:rsid w:val="006C4775"/>
    <w:rsid w:val="006D0C87"/>
    <w:rsid w:val="006D0E7E"/>
    <w:rsid w:val="006D6468"/>
    <w:rsid w:val="006E14E3"/>
    <w:rsid w:val="006E209A"/>
    <w:rsid w:val="006F1566"/>
    <w:rsid w:val="006F20FE"/>
    <w:rsid w:val="006F4180"/>
    <w:rsid w:val="006F44AA"/>
    <w:rsid w:val="006F47C3"/>
    <w:rsid w:val="006F6E34"/>
    <w:rsid w:val="006F740F"/>
    <w:rsid w:val="007005B8"/>
    <w:rsid w:val="00702845"/>
    <w:rsid w:val="00711971"/>
    <w:rsid w:val="00713ACA"/>
    <w:rsid w:val="0071742C"/>
    <w:rsid w:val="00727E15"/>
    <w:rsid w:val="00731FD1"/>
    <w:rsid w:val="00732C9E"/>
    <w:rsid w:val="00733670"/>
    <w:rsid w:val="00747096"/>
    <w:rsid w:val="00753771"/>
    <w:rsid w:val="00760282"/>
    <w:rsid w:val="00764F22"/>
    <w:rsid w:val="00766BE7"/>
    <w:rsid w:val="00770500"/>
    <w:rsid w:val="007713A6"/>
    <w:rsid w:val="00773CC4"/>
    <w:rsid w:val="007779C7"/>
    <w:rsid w:val="0078313B"/>
    <w:rsid w:val="0078435A"/>
    <w:rsid w:val="00785454"/>
    <w:rsid w:val="00791346"/>
    <w:rsid w:val="00795C0F"/>
    <w:rsid w:val="00797437"/>
    <w:rsid w:val="007A1B99"/>
    <w:rsid w:val="007A20F6"/>
    <w:rsid w:val="007A2BF4"/>
    <w:rsid w:val="007A7D1F"/>
    <w:rsid w:val="007B0594"/>
    <w:rsid w:val="007B283D"/>
    <w:rsid w:val="007B41CE"/>
    <w:rsid w:val="007C6FE1"/>
    <w:rsid w:val="007D01A8"/>
    <w:rsid w:val="007D25D7"/>
    <w:rsid w:val="007D5697"/>
    <w:rsid w:val="007D7441"/>
    <w:rsid w:val="007D7F3C"/>
    <w:rsid w:val="007E0747"/>
    <w:rsid w:val="007E0783"/>
    <w:rsid w:val="007E45A8"/>
    <w:rsid w:val="007E5E2E"/>
    <w:rsid w:val="007F0EBD"/>
    <w:rsid w:val="007F1513"/>
    <w:rsid w:val="007F3338"/>
    <w:rsid w:val="007F3775"/>
    <w:rsid w:val="007F3B2A"/>
    <w:rsid w:val="007F49D0"/>
    <w:rsid w:val="007F6F5D"/>
    <w:rsid w:val="007F77FD"/>
    <w:rsid w:val="008001AF"/>
    <w:rsid w:val="00802A04"/>
    <w:rsid w:val="0080387D"/>
    <w:rsid w:val="00810B3A"/>
    <w:rsid w:val="00812A07"/>
    <w:rsid w:val="00815544"/>
    <w:rsid w:val="00815628"/>
    <w:rsid w:val="008162E6"/>
    <w:rsid w:val="00816F2B"/>
    <w:rsid w:val="00821295"/>
    <w:rsid w:val="008224A1"/>
    <w:rsid w:val="008235A4"/>
    <w:rsid w:val="00823BF0"/>
    <w:rsid w:val="008245B7"/>
    <w:rsid w:val="00826181"/>
    <w:rsid w:val="008266BC"/>
    <w:rsid w:val="00833C88"/>
    <w:rsid w:val="00835520"/>
    <w:rsid w:val="0083695B"/>
    <w:rsid w:val="00841911"/>
    <w:rsid w:val="0084236A"/>
    <w:rsid w:val="00842400"/>
    <w:rsid w:val="0084322B"/>
    <w:rsid w:val="00843845"/>
    <w:rsid w:val="008442BC"/>
    <w:rsid w:val="008452D2"/>
    <w:rsid w:val="0084536C"/>
    <w:rsid w:val="00846082"/>
    <w:rsid w:val="008538C2"/>
    <w:rsid w:val="00853C18"/>
    <w:rsid w:val="00855100"/>
    <w:rsid w:val="00855325"/>
    <w:rsid w:val="00857D68"/>
    <w:rsid w:val="00861DC0"/>
    <w:rsid w:val="00861EFC"/>
    <w:rsid w:val="00862BD7"/>
    <w:rsid w:val="008637C0"/>
    <w:rsid w:val="00864AF2"/>
    <w:rsid w:val="00865587"/>
    <w:rsid w:val="0086740F"/>
    <w:rsid w:val="00886CC7"/>
    <w:rsid w:val="008940BA"/>
    <w:rsid w:val="00895AF7"/>
    <w:rsid w:val="00897E0E"/>
    <w:rsid w:val="008A079F"/>
    <w:rsid w:val="008A282D"/>
    <w:rsid w:val="008A36F5"/>
    <w:rsid w:val="008A3A61"/>
    <w:rsid w:val="008A444C"/>
    <w:rsid w:val="008A4C8A"/>
    <w:rsid w:val="008A590F"/>
    <w:rsid w:val="008A65EC"/>
    <w:rsid w:val="008B0D93"/>
    <w:rsid w:val="008B5798"/>
    <w:rsid w:val="008C0615"/>
    <w:rsid w:val="008C084A"/>
    <w:rsid w:val="008C7D8A"/>
    <w:rsid w:val="008D0298"/>
    <w:rsid w:val="008D08D9"/>
    <w:rsid w:val="008D0DFE"/>
    <w:rsid w:val="008D18F4"/>
    <w:rsid w:val="008D42EE"/>
    <w:rsid w:val="008D5A94"/>
    <w:rsid w:val="008D6BBE"/>
    <w:rsid w:val="008D72D4"/>
    <w:rsid w:val="008E32C5"/>
    <w:rsid w:val="008E3CC7"/>
    <w:rsid w:val="008E4D71"/>
    <w:rsid w:val="008E5657"/>
    <w:rsid w:val="008E63B7"/>
    <w:rsid w:val="008E6FA8"/>
    <w:rsid w:val="008E7330"/>
    <w:rsid w:val="008F29DB"/>
    <w:rsid w:val="008F4680"/>
    <w:rsid w:val="008F4D01"/>
    <w:rsid w:val="00901C00"/>
    <w:rsid w:val="009037D9"/>
    <w:rsid w:val="0090382B"/>
    <w:rsid w:val="00903CBD"/>
    <w:rsid w:val="00910309"/>
    <w:rsid w:val="009104EC"/>
    <w:rsid w:val="00913F2C"/>
    <w:rsid w:val="00917C5E"/>
    <w:rsid w:val="00917FB9"/>
    <w:rsid w:val="009205CA"/>
    <w:rsid w:val="009213DB"/>
    <w:rsid w:val="00930DA7"/>
    <w:rsid w:val="00931023"/>
    <w:rsid w:val="00933858"/>
    <w:rsid w:val="0093723D"/>
    <w:rsid w:val="00937C18"/>
    <w:rsid w:val="00944051"/>
    <w:rsid w:val="009479ED"/>
    <w:rsid w:val="00955B63"/>
    <w:rsid w:val="00956CF6"/>
    <w:rsid w:val="00956FC5"/>
    <w:rsid w:val="009609C8"/>
    <w:rsid w:val="00961D2B"/>
    <w:rsid w:val="00962EEB"/>
    <w:rsid w:val="00963788"/>
    <w:rsid w:val="00970743"/>
    <w:rsid w:val="00974CF0"/>
    <w:rsid w:val="00975661"/>
    <w:rsid w:val="00975869"/>
    <w:rsid w:val="00981BAA"/>
    <w:rsid w:val="00981E47"/>
    <w:rsid w:val="0098495C"/>
    <w:rsid w:val="00985BD9"/>
    <w:rsid w:val="009878B6"/>
    <w:rsid w:val="00990F53"/>
    <w:rsid w:val="0099185B"/>
    <w:rsid w:val="00992289"/>
    <w:rsid w:val="00994F49"/>
    <w:rsid w:val="00997BF9"/>
    <w:rsid w:val="009A23A7"/>
    <w:rsid w:val="009A334F"/>
    <w:rsid w:val="009A3EA4"/>
    <w:rsid w:val="009A5EB6"/>
    <w:rsid w:val="009B021B"/>
    <w:rsid w:val="009B07E1"/>
    <w:rsid w:val="009B15DC"/>
    <w:rsid w:val="009B1858"/>
    <w:rsid w:val="009B21AD"/>
    <w:rsid w:val="009B3EB3"/>
    <w:rsid w:val="009B4758"/>
    <w:rsid w:val="009B7004"/>
    <w:rsid w:val="009C11BE"/>
    <w:rsid w:val="009C32A4"/>
    <w:rsid w:val="009C4564"/>
    <w:rsid w:val="009C68CF"/>
    <w:rsid w:val="009D47D3"/>
    <w:rsid w:val="009D49F6"/>
    <w:rsid w:val="009E1D97"/>
    <w:rsid w:val="009E62E3"/>
    <w:rsid w:val="009F046F"/>
    <w:rsid w:val="009F3611"/>
    <w:rsid w:val="009F5652"/>
    <w:rsid w:val="009F69E2"/>
    <w:rsid w:val="00A0047A"/>
    <w:rsid w:val="00A0157B"/>
    <w:rsid w:val="00A01894"/>
    <w:rsid w:val="00A02C9F"/>
    <w:rsid w:val="00A02D83"/>
    <w:rsid w:val="00A03EB1"/>
    <w:rsid w:val="00A0636C"/>
    <w:rsid w:val="00A063FD"/>
    <w:rsid w:val="00A14738"/>
    <w:rsid w:val="00A179EF"/>
    <w:rsid w:val="00A202EF"/>
    <w:rsid w:val="00A236F5"/>
    <w:rsid w:val="00A31561"/>
    <w:rsid w:val="00A31F18"/>
    <w:rsid w:val="00A348E2"/>
    <w:rsid w:val="00A368E2"/>
    <w:rsid w:val="00A420E7"/>
    <w:rsid w:val="00A45006"/>
    <w:rsid w:val="00A51F31"/>
    <w:rsid w:val="00A523F2"/>
    <w:rsid w:val="00A52762"/>
    <w:rsid w:val="00A53F9B"/>
    <w:rsid w:val="00A56037"/>
    <w:rsid w:val="00A617F7"/>
    <w:rsid w:val="00A630C4"/>
    <w:rsid w:val="00A63A94"/>
    <w:rsid w:val="00A63EC5"/>
    <w:rsid w:val="00A65D42"/>
    <w:rsid w:val="00A66AF0"/>
    <w:rsid w:val="00A66B13"/>
    <w:rsid w:val="00A66FEE"/>
    <w:rsid w:val="00A70B4F"/>
    <w:rsid w:val="00A72231"/>
    <w:rsid w:val="00A7231E"/>
    <w:rsid w:val="00A72675"/>
    <w:rsid w:val="00A76427"/>
    <w:rsid w:val="00A8209D"/>
    <w:rsid w:val="00A850A3"/>
    <w:rsid w:val="00A8660E"/>
    <w:rsid w:val="00A868A3"/>
    <w:rsid w:val="00A87509"/>
    <w:rsid w:val="00A9009E"/>
    <w:rsid w:val="00A91130"/>
    <w:rsid w:val="00A91A39"/>
    <w:rsid w:val="00A93155"/>
    <w:rsid w:val="00A94A7E"/>
    <w:rsid w:val="00AA0320"/>
    <w:rsid w:val="00AA2D92"/>
    <w:rsid w:val="00AA3203"/>
    <w:rsid w:val="00AA33EC"/>
    <w:rsid w:val="00AB1E40"/>
    <w:rsid w:val="00AB3AC7"/>
    <w:rsid w:val="00AB5C5C"/>
    <w:rsid w:val="00AC4986"/>
    <w:rsid w:val="00AC4B05"/>
    <w:rsid w:val="00AC6CDD"/>
    <w:rsid w:val="00AC73AC"/>
    <w:rsid w:val="00AD050F"/>
    <w:rsid w:val="00AD250E"/>
    <w:rsid w:val="00AD3A93"/>
    <w:rsid w:val="00AD4446"/>
    <w:rsid w:val="00AD4F21"/>
    <w:rsid w:val="00AE0ABB"/>
    <w:rsid w:val="00AE1076"/>
    <w:rsid w:val="00AE296E"/>
    <w:rsid w:val="00AE4650"/>
    <w:rsid w:val="00AE64E2"/>
    <w:rsid w:val="00AF22F3"/>
    <w:rsid w:val="00AF42C1"/>
    <w:rsid w:val="00AF58A5"/>
    <w:rsid w:val="00B00541"/>
    <w:rsid w:val="00B034A1"/>
    <w:rsid w:val="00B04B5A"/>
    <w:rsid w:val="00B04D52"/>
    <w:rsid w:val="00B074CE"/>
    <w:rsid w:val="00B10747"/>
    <w:rsid w:val="00B109A9"/>
    <w:rsid w:val="00B109B6"/>
    <w:rsid w:val="00B10E85"/>
    <w:rsid w:val="00B1465E"/>
    <w:rsid w:val="00B15490"/>
    <w:rsid w:val="00B21CE9"/>
    <w:rsid w:val="00B223C2"/>
    <w:rsid w:val="00B2298A"/>
    <w:rsid w:val="00B2310D"/>
    <w:rsid w:val="00B23884"/>
    <w:rsid w:val="00B2398E"/>
    <w:rsid w:val="00B23A4F"/>
    <w:rsid w:val="00B25021"/>
    <w:rsid w:val="00B277ED"/>
    <w:rsid w:val="00B34453"/>
    <w:rsid w:val="00B346CB"/>
    <w:rsid w:val="00B41D5A"/>
    <w:rsid w:val="00B4466A"/>
    <w:rsid w:val="00B45DF4"/>
    <w:rsid w:val="00B516EF"/>
    <w:rsid w:val="00B51A8E"/>
    <w:rsid w:val="00B61C42"/>
    <w:rsid w:val="00B644E9"/>
    <w:rsid w:val="00B6551F"/>
    <w:rsid w:val="00B665D9"/>
    <w:rsid w:val="00B726C5"/>
    <w:rsid w:val="00B73D7B"/>
    <w:rsid w:val="00B74649"/>
    <w:rsid w:val="00B76A69"/>
    <w:rsid w:val="00B76BF1"/>
    <w:rsid w:val="00B8237C"/>
    <w:rsid w:val="00B827A0"/>
    <w:rsid w:val="00B84D11"/>
    <w:rsid w:val="00B87034"/>
    <w:rsid w:val="00B90B43"/>
    <w:rsid w:val="00B925D3"/>
    <w:rsid w:val="00B938D3"/>
    <w:rsid w:val="00BA161F"/>
    <w:rsid w:val="00BA1B22"/>
    <w:rsid w:val="00BA1D62"/>
    <w:rsid w:val="00BA33D6"/>
    <w:rsid w:val="00BA552B"/>
    <w:rsid w:val="00BA7A35"/>
    <w:rsid w:val="00BB16E7"/>
    <w:rsid w:val="00BB2958"/>
    <w:rsid w:val="00BB2BEF"/>
    <w:rsid w:val="00BB3236"/>
    <w:rsid w:val="00BB3AB3"/>
    <w:rsid w:val="00BB4EC2"/>
    <w:rsid w:val="00BC0D16"/>
    <w:rsid w:val="00BC124A"/>
    <w:rsid w:val="00BC499F"/>
    <w:rsid w:val="00BC53C7"/>
    <w:rsid w:val="00BC5686"/>
    <w:rsid w:val="00BD2510"/>
    <w:rsid w:val="00BD30DF"/>
    <w:rsid w:val="00BD33A5"/>
    <w:rsid w:val="00BD53E2"/>
    <w:rsid w:val="00BD7CBF"/>
    <w:rsid w:val="00BD7F13"/>
    <w:rsid w:val="00BE083A"/>
    <w:rsid w:val="00BE264C"/>
    <w:rsid w:val="00BE3F73"/>
    <w:rsid w:val="00BF0BDD"/>
    <w:rsid w:val="00C009C1"/>
    <w:rsid w:val="00C00EFA"/>
    <w:rsid w:val="00C01AFA"/>
    <w:rsid w:val="00C03DE7"/>
    <w:rsid w:val="00C04729"/>
    <w:rsid w:val="00C072FF"/>
    <w:rsid w:val="00C07DBE"/>
    <w:rsid w:val="00C1518C"/>
    <w:rsid w:val="00C1621E"/>
    <w:rsid w:val="00C168F5"/>
    <w:rsid w:val="00C172F6"/>
    <w:rsid w:val="00C210CF"/>
    <w:rsid w:val="00C24062"/>
    <w:rsid w:val="00C270FB"/>
    <w:rsid w:val="00C302AA"/>
    <w:rsid w:val="00C31B6E"/>
    <w:rsid w:val="00C34425"/>
    <w:rsid w:val="00C41262"/>
    <w:rsid w:val="00C4259E"/>
    <w:rsid w:val="00C42CAE"/>
    <w:rsid w:val="00C43383"/>
    <w:rsid w:val="00C4441E"/>
    <w:rsid w:val="00C5107A"/>
    <w:rsid w:val="00C51E77"/>
    <w:rsid w:val="00C544BC"/>
    <w:rsid w:val="00C54947"/>
    <w:rsid w:val="00C54962"/>
    <w:rsid w:val="00C54DD8"/>
    <w:rsid w:val="00C56A6A"/>
    <w:rsid w:val="00C710BD"/>
    <w:rsid w:val="00C72820"/>
    <w:rsid w:val="00C77C50"/>
    <w:rsid w:val="00C82E77"/>
    <w:rsid w:val="00C865B3"/>
    <w:rsid w:val="00C8740F"/>
    <w:rsid w:val="00C87EA3"/>
    <w:rsid w:val="00C91CC8"/>
    <w:rsid w:val="00C9754D"/>
    <w:rsid w:val="00C97EEE"/>
    <w:rsid w:val="00CA25D5"/>
    <w:rsid w:val="00CA704F"/>
    <w:rsid w:val="00CB046F"/>
    <w:rsid w:val="00CB2DA2"/>
    <w:rsid w:val="00CB5387"/>
    <w:rsid w:val="00CC1B9A"/>
    <w:rsid w:val="00CC3797"/>
    <w:rsid w:val="00CC53A3"/>
    <w:rsid w:val="00CD0A7A"/>
    <w:rsid w:val="00CD0C55"/>
    <w:rsid w:val="00CD13DC"/>
    <w:rsid w:val="00CD261A"/>
    <w:rsid w:val="00CD5000"/>
    <w:rsid w:val="00CD76A2"/>
    <w:rsid w:val="00CE5729"/>
    <w:rsid w:val="00CE7C15"/>
    <w:rsid w:val="00CF0F65"/>
    <w:rsid w:val="00CF1A64"/>
    <w:rsid w:val="00CF3D9E"/>
    <w:rsid w:val="00CF62EA"/>
    <w:rsid w:val="00CF65A4"/>
    <w:rsid w:val="00CF6F98"/>
    <w:rsid w:val="00CF7A79"/>
    <w:rsid w:val="00D010BA"/>
    <w:rsid w:val="00D02F22"/>
    <w:rsid w:val="00D02F3D"/>
    <w:rsid w:val="00D04149"/>
    <w:rsid w:val="00D042EA"/>
    <w:rsid w:val="00D1013F"/>
    <w:rsid w:val="00D1077E"/>
    <w:rsid w:val="00D10C91"/>
    <w:rsid w:val="00D11B68"/>
    <w:rsid w:val="00D15925"/>
    <w:rsid w:val="00D15ACF"/>
    <w:rsid w:val="00D161B3"/>
    <w:rsid w:val="00D16FCC"/>
    <w:rsid w:val="00D2024B"/>
    <w:rsid w:val="00D2205E"/>
    <w:rsid w:val="00D22935"/>
    <w:rsid w:val="00D2540E"/>
    <w:rsid w:val="00D3140D"/>
    <w:rsid w:val="00D33573"/>
    <w:rsid w:val="00D35786"/>
    <w:rsid w:val="00D35FC2"/>
    <w:rsid w:val="00D364C8"/>
    <w:rsid w:val="00D40490"/>
    <w:rsid w:val="00D407EB"/>
    <w:rsid w:val="00D414FA"/>
    <w:rsid w:val="00D42336"/>
    <w:rsid w:val="00D446A6"/>
    <w:rsid w:val="00D475C7"/>
    <w:rsid w:val="00D478FE"/>
    <w:rsid w:val="00D47A7C"/>
    <w:rsid w:val="00D47F9F"/>
    <w:rsid w:val="00D51DF5"/>
    <w:rsid w:val="00D55CB3"/>
    <w:rsid w:val="00D55E2C"/>
    <w:rsid w:val="00D56271"/>
    <w:rsid w:val="00D65AAC"/>
    <w:rsid w:val="00D70A81"/>
    <w:rsid w:val="00D715B4"/>
    <w:rsid w:val="00D726F4"/>
    <w:rsid w:val="00D73B98"/>
    <w:rsid w:val="00D7639D"/>
    <w:rsid w:val="00D76D6B"/>
    <w:rsid w:val="00D80CC8"/>
    <w:rsid w:val="00D84F74"/>
    <w:rsid w:val="00D851A8"/>
    <w:rsid w:val="00D85213"/>
    <w:rsid w:val="00D858DD"/>
    <w:rsid w:val="00D87C9D"/>
    <w:rsid w:val="00D9567F"/>
    <w:rsid w:val="00D97DE4"/>
    <w:rsid w:val="00DA2905"/>
    <w:rsid w:val="00DA3EF9"/>
    <w:rsid w:val="00DA6282"/>
    <w:rsid w:val="00DA6EAF"/>
    <w:rsid w:val="00DA6F60"/>
    <w:rsid w:val="00DA7845"/>
    <w:rsid w:val="00DB0291"/>
    <w:rsid w:val="00DB4D92"/>
    <w:rsid w:val="00DB61CD"/>
    <w:rsid w:val="00DB6D39"/>
    <w:rsid w:val="00DB6EA6"/>
    <w:rsid w:val="00DB77B8"/>
    <w:rsid w:val="00DC1960"/>
    <w:rsid w:val="00DC1BF4"/>
    <w:rsid w:val="00DC237E"/>
    <w:rsid w:val="00DC4B9F"/>
    <w:rsid w:val="00DC5805"/>
    <w:rsid w:val="00DD36FC"/>
    <w:rsid w:val="00DD3A61"/>
    <w:rsid w:val="00DD4A4C"/>
    <w:rsid w:val="00DD5689"/>
    <w:rsid w:val="00DD5A39"/>
    <w:rsid w:val="00DD6649"/>
    <w:rsid w:val="00DE1708"/>
    <w:rsid w:val="00DE1CB5"/>
    <w:rsid w:val="00DE26C0"/>
    <w:rsid w:val="00DE450E"/>
    <w:rsid w:val="00DF1753"/>
    <w:rsid w:val="00DF246B"/>
    <w:rsid w:val="00DF3142"/>
    <w:rsid w:val="00DF4EB9"/>
    <w:rsid w:val="00DF65E6"/>
    <w:rsid w:val="00E00DCF"/>
    <w:rsid w:val="00E05FB9"/>
    <w:rsid w:val="00E06DC0"/>
    <w:rsid w:val="00E11191"/>
    <w:rsid w:val="00E14D37"/>
    <w:rsid w:val="00E20B28"/>
    <w:rsid w:val="00E20CBF"/>
    <w:rsid w:val="00E2149C"/>
    <w:rsid w:val="00E219A0"/>
    <w:rsid w:val="00E25159"/>
    <w:rsid w:val="00E268B6"/>
    <w:rsid w:val="00E32964"/>
    <w:rsid w:val="00E340F0"/>
    <w:rsid w:val="00E35C68"/>
    <w:rsid w:val="00E402BB"/>
    <w:rsid w:val="00E4162E"/>
    <w:rsid w:val="00E45BED"/>
    <w:rsid w:val="00E47ACE"/>
    <w:rsid w:val="00E51E35"/>
    <w:rsid w:val="00E55798"/>
    <w:rsid w:val="00E55A25"/>
    <w:rsid w:val="00E55B3F"/>
    <w:rsid w:val="00E569EA"/>
    <w:rsid w:val="00E61F29"/>
    <w:rsid w:val="00E62BB9"/>
    <w:rsid w:val="00E66155"/>
    <w:rsid w:val="00E666C5"/>
    <w:rsid w:val="00E6766C"/>
    <w:rsid w:val="00E712CB"/>
    <w:rsid w:val="00E718A3"/>
    <w:rsid w:val="00E7235D"/>
    <w:rsid w:val="00E7255E"/>
    <w:rsid w:val="00E7457C"/>
    <w:rsid w:val="00E84F68"/>
    <w:rsid w:val="00E85BA5"/>
    <w:rsid w:val="00E901FD"/>
    <w:rsid w:val="00E91490"/>
    <w:rsid w:val="00E91F86"/>
    <w:rsid w:val="00E91FB1"/>
    <w:rsid w:val="00E92A29"/>
    <w:rsid w:val="00E96726"/>
    <w:rsid w:val="00E96A3E"/>
    <w:rsid w:val="00E970B0"/>
    <w:rsid w:val="00E97E5D"/>
    <w:rsid w:val="00EA09E0"/>
    <w:rsid w:val="00EA22B7"/>
    <w:rsid w:val="00EA31D2"/>
    <w:rsid w:val="00EA5368"/>
    <w:rsid w:val="00EA5A51"/>
    <w:rsid w:val="00EA630E"/>
    <w:rsid w:val="00EA7546"/>
    <w:rsid w:val="00EB0924"/>
    <w:rsid w:val="00EB1D9B"/>
    <w:rsid w:val="00EC2792"/>
    <w:rsid w:val="00EC35C6"/>
    <w:rsid w:val="00EC4C20"/>
    <w:rsid w:val="00EC76C1"/>
    <w:rsid w:val="00ED0954"/>
    <w:rsid w:val="00ED2A89"/>
    <w:rsid w:val="00ED4D46"/>
    <w:rsid w:val="00ED5020"/>
    <w:rsid w:val="00ED628E"/>
    <w:rsid w:val="00ED7349"/>
    <w:rsid w:val="00ED73CF"/>
    <w:rsid w:val="00ED7887"/>
    <w:rsid w:val="00EE0F76"/>
    <w:rsid w:val="00EE100C"/>
    <w:rsid w:val="00EE1771"/>
    <w:rsid w:val="00EE4818"/>
    <w:rsid w:val="00EE7C5C"/>
    <w:rsid w:val="00EF05BF"/>
    <w:rsid w:val="00EF0976"/>
    <w:rsid w:val="00EF192E"/>
    <w:rsid w:val="00EF208F"/>
    <w:rsid w:val="00EF305F"/>
    <w:rsid w:val="00EF3EDA"/>
    <w:rsid w:val="00EF60DC"/>
    <w:rsid w:val="00F00546"/>
    <w:rsid w:val="00F026FF"/>
    <w:rsid w:val="00F047C3"/>
    <w:rsid w:val="00F056D7"/>
    <w:rsid w:val="00F061A6"/>
    <w:rsid w:val="00F0686F"/>
    <w:rsid w:val="00F10AF1"/>
    <w:rsid w:val="00F10B3C"/>
    <w:rsid w:val="00F10C4E"/>
    <w:rsid w:val="00F1252E"/>
    <w:rsid w:val="00F1544F"/>
    <w:rsid w:val="00F260F8"/>
    <w:rsid w:val="00F26C0B"/>
    <w:rsid w:val="00F27A20"/>
    <w:rsid w:val="00F32D5B"/>
    <w:rsid w:val="00F3579B"/>
    <w:rsid w:val="00F3605A"/>
    <w:rsid w:val="00F367EC"/>
    <w:rsid w:val="00F36B72"/>
    <w:rsid w:val="00F375D7"/>
    <w:rsid w:val="00F408E2"/>
    <w:rsid w:val="00F43640"/>
    <w:rsid w:val="00F45DAE"/>
    <w:rsid w:val="00F50FD4"/>
    <w:rsid w:val="00F5144A"/>
    <w:rsid w:val="00F51FA0"/>
    <w:rsid w:val="00F53098"/>
    <w:rsid w:val="00F53215"/>
    <w:rsid w:val="00F54C98"/>
    <w:rsid w:val="00F55A8F"/>
    <w:rsid w:val="00F57D5D"/>
    <w:rsid w:val="00F57DC8"/>
    <w:rsid w:val="00F6472C"/>
    <w:rsid w:val="00F725B0"/>
    <w:rsid w:val="00F7302E"/>
    <w:rsid w:val="00F752F2"/>
    <w:rsid w:val="00F80A9D"/>
    <w:rsid w:val="00F80D3E"/>
    <w:rsid w:val="00F8499A"/>
    <w:rsid w:val="00F857B6"/>
    <w:rsid w:val="00F86D8A"/>
    <w:rsid w:val="00F91525"/>
    <w:rsid w:val="00F92FF7"/>
    <w:rsid w:val="00F95055"/>
    <w:rsid w:val="00F9572A"/>
    <w:rsid w:val="00FA1AA7"/>
    <w:rsid w:val="00FA6C1C"/>
    <w:rsid w:val="00FA7BB5"/>
    <w:rsid w:val="00FB2D8F"/>
    <w:rsid w:val="00FB3313"/>
    <w:rsid w:val="00FB44B9"/>
    <w:rsid w:val="00FB6055"/>
    <w:rsid w:val="00FC04A7"/>
    <w:rsid w:val="00FC4F21"/>
    <w:rsid w:val="00FC5324"/>
    <w:rsid w:val="00FC5924"/>
    <w:rsid w:val="00FC751E"/>
    <w:rsid w:val="00FD4F4E"/>
    <w:rsid w:val="00FD5FC0"/>
    <w:rsid w:val="00FD688F"/>
    <w:rsid w:val="00FE094B"/>
    <w:rsid w:val="00FE2525"/>
    <w:rsid w:val="00FE2ACF"/>
    <w:rsid w:val="00FE2BF5"/>
    <w:rsid w:val="00FE32DF"/>
    <w:rsid w:val="00FE792C"/>
    <w:rsid w:val="00FE7C8E"/>
    <w:rsid w:val="00FF5A47"/>
    <w:rsid w:val="00FF5AE8"/>
    <w:rsid w:val="00FF61D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331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B331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B331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FB331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02A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umithautoeng@gmail.com" TargetMode="External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mailto:sumithautoeng@gmail.com" TargetMode="External"/><Relationship Id="rId4" Type="http://schemas.microsoft.com/office/2007/relationships/stylesWithEffects" Target="stylesWithEffect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01-BIL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1DBEFE-019F-4177-95B6-4B07F87D39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01-BILL</Template>
  <TotalTime>15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cp:lastPrinted>2023-06-30T05:06:00Z</cp:lastPrinted>
  <dcterms:created xsi:type="dcterms:W3CDTF">2023-10-12T04:18:00Z</dcterms:created>
  <dcterms:modified xsi:type="dcterms:W3CDTF">2023-10-12T04:33:00Z</dcterms:modified>
</cp:coreProperties>
</file>