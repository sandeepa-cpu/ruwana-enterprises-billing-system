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1C744E">
        <w:trPr>
          <w:trHeight w:val="2507"/>
        </w:trPr>
        <w:tc>
          <w:tcPr>
            <w:tcW w:w="8928" w:type="dxa"/>
          </w:tcPr>
          <w:p w:rsidR="0036429B" w:rsidRPr="001F1D38" w:rsidRDefault="009C5FCF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Repair &amp; Repainting </w:t>
            </w:r>
          </w:p>
          <w:p w:rsidR="0042140B" w:rsidRPr="009C5FCF" w:rsidRDefault="00E646B3" w:rsidP="009C5FCF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36429B" w:rsidRPr="001F1D38" w:rsidRDefault="0042140B" w:rsidP="0042140B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36429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E646B3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1700</w:t>
            </w:r>
            <w:r w:rsidR="00637B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6EFF" w:rsidRPr="001F1D38" w:rsidRDefault="0042140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637BFD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1C744E">
            <w:pPr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2140B" w:rsidRPr="009C5FCF" w:rsidRDefault="0042140B" w:rsidP="009C5FCF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36429B" w:rsidRDefault="0036429B" w:rsidP="009C5FCF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2140B" w:rsidRPr="00DC3A28" w:rsidRDefault="009C5FCF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1C744E" w:rsidP="00637BFD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</w:p>
          <w:p w:rsidR="001C744E" w:rsidRPr="001F1D38" w:rsidRDefault="001C744E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Default="00637BFD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C5FCF" w:rsidRDefault="009C5FCF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Pr="001F1D38" w:rsidRDefault="00E646B3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17000</w:t>
            </w:r>
            <w:bookmarkStart w:id="0" w:name="_GoBack"/>
            <w:bookmarkEnd w:id="0"/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637BFD" w:rsidRDefault="00637BFD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C5FCF" w:rsidRDefault="009C5FCF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E646B3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19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E646B3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19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/</w:t>
                      </w:r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A7A3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E646B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CAH-</w:t>
                            </w:r>
                            <w:proofErr w:type="gramStart"/>
                            <w:r w:rsidR="00E646B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6128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646B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SUZUKI</w:t>
                            </w:r>
                            <w:proofErr w:type="gramEnd"/>
                            <w:r w:rsidR="00E646B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CELERIO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BA7A3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E646B3">
                        <w:rPr>
                          <w:rFonts w:ascii="Times New Roman" w:hAnsi="Times New Roman" w:cs="Times New Roman"/>
                          <w:sz w:val="24"/>
                        </w:rPr>
                        <w:t>WP CAH-</w:t>
                      </w:r>
                      <w:proofErr w:type="gramStart"/>
                      <w:r w:rsidR="00E646B3">
                        <w:rPr>
                          <w:rFonts w:ascii="Times New Roman" w:hAnsi="Times New Roman" w:cs="Times New Roman"/>
                          <w:sz w:val="24"/>
                        </w:rPr>
                        <w:t>6128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646B3">
                        <w:rPr>
                          <w:rFonts w:ascii="Times New Roman" w:hAnsi="Times New Roman" w:cs="Times New Roman"/>
                          <w:sz w:val="24"/>
                        </w:rPr>
                        <w:t>SUZUKI</w:t>
                      </w:r>
                      <w:proofErr w:type="gramEnd"/>
                      <w:r w:rsidR="00E646B3">
                        <w:rPr>
                          <w:rFonts w:ascii="Times New Roman" w:hAnsi="Times New Roman" w:cs="Times New Roman"/>
                          <w:sz w:val="24"/>
                        </w:rPr>
                        <w:t xml:space="preserve"> CELERIO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7CFC" w:rsidRDefault="00B57CFC" w:rsidP="00E14D37">
      <w:pPr>
        <w:spacing w:after="0" w:line="240" w:lineRule="auto"/>
      </w:pPr>
      <w:r>
        <w:separator/>
      </w:r>
    </w:p>
  </w:endnote>
  <w:endnote w:type="continuationSeparator" w:id="0">
    <w:p w:rsidR="00B57CFC" w:rsidRDefault="00B57CF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7CFC" w:rsidRDefault="00B57CFC" w:rsidP="00E14D37">
      <w:pPr>
        <w:spacing w:after="0" w:line="240" w:lineRule="auto"/>
      </w:pPr>
      <w:r>
        <w:separator/>
      </w:r>
    </w:p>
  </w:footnote>
  <w:footnote w:type="continuationSeparator" w:id="0">
    <w:p w:rsidR="00B57CFC" w:rsidRDefault="00B57CF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37BFD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604C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5FCF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57CFC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518C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585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46B3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34A598-5F60-4487-9CD3-598AB77E5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2023-10-06T08:48:00Z</cp:lastPrinted>
  <dcterms:created xsi:type="dcterms:W3CDTF">2023-10-19T06:06:00Z</dcterms:created>
  <dcterms:modified xsi:type="dcterms:W3CDTF">2023-10-19T06:06:00Z</dcterms:modified>
</cp:coreProperties>
</file>