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36429B" w:rsidP="00E50E61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Pr="001F1D38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E50E61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Cs/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C71950D" wp14:editId="5C6FF38E">
                      <wp:simplePos x="0" y="0"/>
                      <wp:positionH relativeFrom="column">
                        <wp:posOffset>5452360</wp:posOffset>
                      </wp:positionH>
                      <wp:positionV relativeFrom="paragraph">
                        <wp:posOffset>109294</wp:posOffset>
                      </wp:positionV>
                      <wp:extent cx="101777" cy="255181"/>
                      <wp:effectExtent l="0" t="0" r="12700" b="12065"/>
                      <wp:wrapNone/>
                      <wp:docPr id="9" name="Right Brac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777" cy="255181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9" o:spid="_x0000_s1026" type="#_x0000_t88" style="position:absolute;margin-left:429.3pt;margin-top:8.6pt;width:8pt;height:2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" adj="718" strokecolor="#4579b8 [3044]"/>
                  </w:pict>
                </mc:Fallback>
              </mc:AlternateContent>
            </w:r>
            <w:r w:rsidR="00186EFF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p</w:t>
            </w:r>
            <w:r w:rsidR="00186EFF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air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ing</w:t>
            </w: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 &amp; Repaint </w:t>
            </w:r>
          </w:p>
          <w:p w:rsidR="00E50E61" w:rsidRDefault="00186EFF" w:rsidP="00E50E61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03.</w:t>
            </w:r>
            <w:r w:rsidR="00E50E61">
              <w:rPr>
                <w:rFonts w:asciiTheme="majorHAnsi" w:hAnsiTheme="majorHAnsi" w:cs="Times New Roman"/>
                <w:bCs/>
                <w:szCs w:val="24"/>
              </w:rPr>
              <w:t xml:space="preserve">Dickey door </w:t>
            </w:r>
          </w:p>
          <w:p w:rsidR="0036429B" w:rsidRPr="001F1D38" w:rsidRDefault="00E50E61" w:rsidP="00E50E61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02.Rear bumper </w:t>
            </w:r>
            <w:r w:rsidR="00186EFF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E50E61" w:rsidRDefault="00E50E6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E50E6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280</w:t>
            </w:r>
            <w:r w:rsidR="00E91FB1">
              <w:rPr>
                <w:rFonts w:asciiTheme="majorHAnsi" w:hAnsiTheme="majorHAnsi" w:cs="Times New Roman"/>
                <w:szCs w:val="24"/>
              </w:rPr>
              <w:t>00</w:t>
            </w:r>
          </w:p>
        </w:tc>
        <w:tc>
          <w:tcPr>
            <w:tcW w:w="540" w:type="dxa"/>
          </w:tcPr>
          <w:p w:rsidR="00E50E61" w:rsidRDefault="00E50E61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Default="0036429B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  <w:p w:rsidR="001203AA" w:rsidRDefault="001203AA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  <w:p w:rsidR="001203AA" w:rsidRDefault="001203AA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  <w:p w:rsidR="00E34371" w:rsidRDefault="001203AA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 w:val="24"/>
                <w:szCs w:val="24"/>
              </w:rPr>
            </w:pPr>
            <w:r w:rsidRPr="001203AA">
              <w:rPr>
                <w:rFonts w:asciiTheme="majorHAnsi" w:hAnsiTheme="majorHAnsi" w:cs="Times New Roman"/>
                <w:bCs/>
                <w:sz w:val="24"/>
                <w:szCs w:val="24"/>
              </w:rPr>
              <w:t xml:space="preserve"> L/S Tail lamp under reenter</w:t>
            </w:r>
            <w:r>
              <w:rPr>
                <w:rFonts w:asciiTheme="majorHAnsi" w:hAnsiTheme="majorHAnsi" w:cs="Times New Roman"/>
                <w:bCs/>
                <w:sz w:val="24"/>
                <w:szCs w:val="24"/>
              </w:rPr>
              <w:t xml:space="preserve">      </w:t>
            </w:r>
          </w:p>
          <w:p w:rsidR="00E34371" w:rsidRDefault="00E34371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 w:val="24"/>
                <w:szCs w:val="24"/>
              </w:rPr>
            </w:pPr>
          </w:p>
          <w:p w:rsidR="00E34371" w:rsidRDefault="00E34371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 w:val="24"/>
                <w:szCs w:val="24"/>
              </w:rPr>
            </w:pPr>
          </w:p>
          <w:p w:rsidR="00E34371" w:rsidRDefault="00E34371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 w:val="24"/>
                <w:szCs w:val="24"/>
              </w:rPr>
            </w:pPr>
          </w:p>
          <w:p w:rsidR="00E34371" w:rsidRPr="00E34371" w:rsidRDefault="00E34371" w:rsidP="00E50E61">
            <w:pPr>
              <w:pStyle w:val="NoSpacing"/>
              <w:ind w:left="274"/>
              <w:rPr>
                <w:rFonts w:asciiTheme="majorHAnsi" w:hAnsiTheme="majorHAnsi" w:cs="Times New Roman"/>
                <w:bCs/>
                <w:sz w:val="28"/>
                <w:szCs w:val="28"/>
              </w:rPr>
            </w:pPr>
          </w:p>
          <w:p w:rsidR="001203AA" w:rsidRPr="00E34371" w:rsidRDefault="00E34371" w:rsidP="00E50E61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  <w:r w:rsidRPr="00E343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TOTAL                                                                                                                                               </w:t>
            </w:r>
            <w:r w:rsidR="001203AA" w:rsidRPr="00E34371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</w:t>
            </w: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E50E6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203AA" w:rsidRDefault="001203AA" w:rsidP="00E50E6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E34371" w:rsidRDefault="001203AA" w:rsidP="001203A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     6,000</w:t>
            </w:r>
          </w:p>
          <w:p w:rsidR="00E34371" w:rsidRDefault="00E34371" w:rsidP="00E34371">
            <w:pPr>
              <w:rPr>
                <w:rFonts w:asciiTheme="majorHAnsi" w:hAnsiTheme="majorHAnsi"/>
                <w:szCs w:val="24"/>
              </w:rPr>
            </w:pPr>
          </w:p>
          <w:p w:rsidR="001203AA" w:rsidRDefault="001203AA" w:rsidP="00E34371">
            <w:pPr>
              <w:rPr>
                <w:rFonts w:asciiTheme="majorHAnsi" w:hAnsiTheme="majorHAnsi"/>
                <w:szCs w:val="24"/>
              </w:rPr>
            </w:pPr>
          </w:p>
          <w:p w:rsidR="00E34371" w:rsidRDefault="00E34371" w:rsidP="00E34371">
            <w:pPr>
              <w:rPr>
                <w:rFonts w:asciiTheme="majorHAnsi" w:hAnsiTheme="majorHAnsi"/>
                <w:szCs w:val="24"/>
              </w:rPr>
            </w:pPr>
          </w:p>
          <w:p w:rsidR="00E34371" w:rsidRDefault="00E34371" w:rsidP="00E34371">
            <w:pPr>
              <w:rPr>
                <w:rFonts w:asciiTheme="majorHAnsi" w:hAnsiTheme="majorHAnsi"/>
                <w:szCs w:val="24"/>
              </w:rPr>
            </w:pPr>
          </w:p>
          <w:p w:rsidR="00E34371" w:rsidRPr="00E34371" w:rsidRDefault="00E34371" w:rsidP="00E34371">
            <w:pPr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sz w:val="28"/>
                <w:szCs w:val="28"/>
              </w:rPr>
              <w:t xml:space="preserve">    </w:t>
            </w:r>
            <w:r w:rsidRPr="00E34371">
              <w:rPr>
                <w:rFonts w:asciiTheme="majorHAnsi" w:hAnsiTheme="majorHAnsi"/>
                <w:b/>
                <w:sz w:val="28"/>
                <w:szCs w:val="28"/>
              </w:rPr>
              <w:t xml:space="preserve">     </w:t>
            </w:r>
            <w:r>
              <w:rPr>
                <w:rFonts w:asciiTheme="majorHAnsi" w:hAnsiTheme="majorHAnsi"/>
                <w:b/>
                <w:sz w:val="28"/>
                <w:szCs w:val="28"/>
              </w:rPr>
              <w:t xml:space="preserve">   </w:t>
            </w:r>
            <w:r w:rsidRPr="00E34371">
              <w:rPr>
                <w:rFonts w:asciiTheme="majorHAnsi" w:hAnsiTheme="majorHAnsi"/>
                <w:b/>
                <w:sz w:val="28"/>
                <w:szCs w:val="28"/>
              </w:rPr>
              <w:t>34,000</w:t>
            </w: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91FB1" w:rsidRPr="001F1D38" w:rsidRDefault="00E91FB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1203AA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34371" w:rsidRDefault="00E3437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34371" w:rsidRDefault="00E34371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34371" w:rsidRPr="00E34371" w:rsidRDefault="00E34371" w:rsidP="0036429B">
            <w:pPr>
              <w:pStyle w:val="NoSpacing"/>
              <w:jc w:val="right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E34371">
              <w:rPr>
                <w:rFonts w:asciiTheme="majorHAnsi" w:hAnsiTheme="majorHAnsi" w:cs="Times New Roman"/>
                <w:b/>
                <w:sz w:val="24"/>
                <w:szCs w:val="24"/>
              </w:rPr>
              <w:t>00</w:t>
            </w: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E34371" w:rsidRPr="00E34371" w:rsidRDefault="00E34371" w:rsidP="00E34371">
            <w:pPr>
              <w:pStyle w:val="NoSpacing"/>
              <w:rPr>
                <w:rFonts w:asciiTheme="majorHAnsi" w:hAnsiTheme="majorHAnsi" w:cs="Times New Roman"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     </w:t>
            </w:r>
            <w:r w:rsidRPr="00E34371">
              <w:rPr>
                <w:rFonts w:asciiTheme="majorHAnsi" w:hAnsiTheme="majorHAnsi" w:cs="Times New Roman"/>
                <w:sz w:val="24"/>
                <w:szCs w:val="24"/>
              </w:rPr>
              <w:t>Discount</w:t>
            </w:r>
            <w:r>
              <w:rPr>
                <w:rFonts w:asciiTheme="majorHAnsi" w:hAnsiTheme="majorHAnsi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                </w:t>
            </w: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E3437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6,000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34371" w:rsidRDefault="00E34371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E34371" w:rsidRPr="00E34371" w:rsidRDefault="00E34371" w:rsidP="00E34371"/>
          <w:p w:rsidR="00411B5C" w:rsidRDefault="00411B5C" w:rsidP="00E34371"/>
          <w:p w:rsidR="00411B5C" w:rsidRPr="00411B5C" w:rsidRDefault="00411B5C" w:rsidP="00411B5C"/>
          <w:p w:rsidR="00411B5C" w:rsidRDefault="00411B5C" w:rsidP="00411B5C"/>
          <w:p w:rsidR="00411B5C" w:rsidRDefault="00411B5C" w:rsidP="00411B5C"/>
          <w:p w:rsidR="00411B5C" w:rsidRDefault="00411B5C" w:rsidP="00411B5C"/>
          <w:p w:rsidR="00E34371" w:rsidRDefault="00411B5C" w:rsidP="00411B5C">
            <w:pPr>
              <w:tabs>
                <w:tab w:val="left" w:pos="1591"/>
              </w:tabs>
            </w:pPr>
            <w:r>
              <w:tab/>
            </w:r>
          </w:p>
          <w:p w:rsidR="00411B5C" w:rsidRDefault="00411B5C" w:rsidP="00411B5C">
            <w:pPr>
              <w:tabs>
                <w:tab w:val="left" w:pos="1591"/>
              </w:tabs>
            </w:pPr>
          </w:p>
          <w:p w:rsidR="00411B5C" w:rsidRDefault="00411B5C" w:rsidP="00411B5C">
            <w:pPr>
              <w:tabs>
                <w:tab w:val="left" w:pos="1591"/>
              </w:tabs>
            </w:pPr>
          </w:p>
          <w:p w:rsidR="00411B5C" w:rsidRPr="00411B5C" w:rsidRDefault="00411B5C" w:rsidP="00411B5C">
            <w:pPr>
              <w:tabs>
                <w:tab w:val="left" w:pos="1591"/>
              </w:tabs>
              <w:jc w:val="right"/>
            </w:pPr>
            <w:r>
              <w:t>28,000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E3437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E34371" w:rsidRDefault="00E34371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E34371" w:rsidRPr="00E34371" w:rsidRDefault="00E34371" w:rsidP="00E34371">
            <w:pPr>
              <w:rPr>
                <w:rFonts w:asciiTheme="majorHAnsi" w:hAnsiTheme="majorHAnsi"/>
                <w:szCs w:val="24"/>
              </w:rPr>
            </w:pPr>
          </w:p>
          <w:p w:rsidR="00411B5C" w:rsidRDefault="00411B5C" w:rsidP="00E34371">
            <w:pPr>
              <w:rPr>
                <w:rFonts w:asciiTheme="majorHAnsi" w:hAnsiTheme="majorHAnsi"/>
                <w:szCs w:val="24"/>
              </w:rPr>
            </w:pPr>
          </w:p>
          <w:p w:rsidR="00411B5C" w:rsidRPr="00411B5C" w:rsidRDefault="00411B5C" w:rsidP="00411B5C">
            <w:pPr>
              <w:rPr>
                <w:rFonts w:asciiTheme="majorHAnsi" w:hAnsiTheme="majorHAnsi"/>
                <w:szCs w:val="24"/>
              </w:rPr>
            </w:pPr>
          </w:p>
          <w:p w:rsidR="00411B5C" w:rsidRPr="00411B5C" w:rsidRDefault="00411B5C" w:rsidP="00411B5C">
            <w:pPr>
              <w:rPr>
                <w:rFonts w:asciiTheme="majorHAnsi" w:hAnsiTheme="majorHAnsi"/>
                <w:szCs w:val="24"/>
              </w:rPr>
            </w:pPr>
          </w:p>
          <w:p w:rsidR="00411B5C" w:rsidRPr="00411B5C" w:rsidRDefault="00411B5C" w:rsidP="00411B5C">
            <w:pPr>
              <w:rPr>
                <w:rFonts w:asciiTheme="majorHAnsi" w:hAnsiTheme="majorHAnsi"/>
                <w:szCs w:val="24"/>
              </w:rPr>
            </w:pPr>
          </w:p>
          <w:p w:rsidR="00411B5C" w:rsidRDefault="00411B5C" w:rsidP="00411B5C">
            <w:pPr>
              <w:rPr>
                <w:rFonts w:asciiTheme="majorHAnsi" w:hAnsiTheme="majorHAnsi"/>
                <w:szCs w:val="24"/>
              </w:rPr>
            </w:pPr>
          </w:p>
          <w:p w:rsidR="00411B5C" w:rsidRPr="00411B5C" w:rsidRDefault="00411B5C" w:rsidP="00411B5C">
            <w:pPr>
              <w:rPr>
                <w:rFonts w:asciiTheme="majorHAnsi" w:hAnsiTheme="majorHAnsi"/>
                <w:szCs w:val="24"/>
              </w:rPr>
            </w:pPr>
          </w:p>
          <w:p w:rsidR="00411B5C" w:rsidRDefault="00411B5C" w:rsidP="00411B5C">
            <w:pPr>
              <w:rPr>
                <w:rFonts w:asciiTheme="majorHAnsi" w:hAnsiTheme="majorHAnsi"/>
                <w:szCs w:val="24"/>
              </w:rPr>
            </w:pPr>
          </w:p>
          <w:p w:rsidR="00411B5C" w:rsidRDefault="00411B5C" w:rsidP="00411B5C">
            <w:pPr>
              <w:rPr>
                <w:rFonts w:asciiTheme="majorHAnsi" w:hAnsiTheme="majorHAnsi"/>
                <w:szCs w:val="24"/>
              </w:rPr>
            </w:pPr>
          </w:p>
          <w:p w:rsidR="001F1D38" w:rsidRDefault="001F1D38" w:rsidP="00411B5C">
            <w:pPr>
              <w:rPr>
                <w:rFonts w:asciiTheme="majorHAnsi" w:hAnsiTheme="majorHAnsi"/>
                <w:szCs w:val="24"/>
              </w:rPr>
            </w:pPr>
          </w:p>
          <w:p w:rsidR="00411B5C" w:rsidRPr="00411B5C" w:rsidRDefault="00411B5C" w:rsidP="00411B5C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  <w:bookmarkStart w:id="0" w:name="_GoBack"/>
            <w:bookmarkEnd w:id="0"/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411B5C">
            <w:pPr>
              <w:pStyle w:val="NoSpacing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411B5C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882EB8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Sri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lanka</w:t>
                            </w:r>
                            <w:proofErr w:type="spellEnd"/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Insurance</w:t>
                            </w:r>
                            <w:proofErr w:type="gramEnd"/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882EB8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Sri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lanka</w:t>
                      </w:r>
                      <w:proofErr w:type="spellEnd"/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Insurance</w:t>
                      </w:r>
                      <w:proofErr w:type="gramEnd"/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E91FB1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22/09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E91FB1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22/09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E50E61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WP CAL-3001 TOYOTA AXIO</w:t>
                            </w:r>
                            <w:r w:rsidR="00BA7A3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E50E61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WP CAL-3001 TOYOTA AXIO</w:t>
                      </w:r>
                      <w:r w:rsidR="00BA7A35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B79" w:rsidRDefault="00033B79" w:rsidP="00E14D37">
      <w:pPr>
        <w:spacing w:after="0" w:line="240" w:lineRule="auto"/>
      </w:pPr>
      <w:r>
        <w:separator/>
      </w:r>
    </w:p>
  </w:endnote>
  <w:endnote w:type="continuationSeparator" w:id="0">
    <w:p w:rsidR="00033B79" w:rsidRDefault="00033B79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B79" w:rsidRDefault="00033B79" w:rsidP="00E14D37">
      <w:pPr>
        <w:spacing w:after="0" w:line="240" w:lineRule="auto"/>
      </w:pPr>
      <w:r>
        <w:separator/>
      </w:r>
    </w:p>
  </w:footnote>
  <w:footnote w:type="continuationSeparator" w:id="0">
    <w:p w:rsidR="00033B79" w:rsidRDefault="00033B79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3B79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40F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3AA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5C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2EB8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4371"/>
    <w:rsid w:val="00E35C68"/>
    <w:rsid w:val="00E402BB"/>
    <w:rsid w:val="00E4162E"/>
    <w:rsid w:val="00E45BED"/>
    <w:rsid w:val="00E47ACE"/>
    <w:rsid w:val="00E50E61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4BA8F-0629-4BD2-8BDD-17933CDA3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9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2023-09-28T10:40:00Z</cp:lastPrinted>
  <dcterms:created xsi:type="dcterms:W3CDTF">2023-09-22T07:57:00Z</dcterms:created>
  <dcterms:modified xsi:type="dcterms:W3CDTF">2023-09-28T10:42:00Z</dcterms:modified>
</cp:coreProperties>
</file>