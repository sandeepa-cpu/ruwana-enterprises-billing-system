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36429B" w:rsidP="00E50E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Pr="001F1D38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E50E61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C71950D" wp14:editId="5C6FF38E">
                      <wp:simplePos x="0" y="0"/>
                      <wp:positionH relativeFrom="column">
                        <wp:posOffset>5452360</wp:posOffset>
                      </wp:positionH>
                      <wp:positionV relativeFrom="paragraph">
                        <wp:posOffset>109294</wp:posOffset>
                      </wp:positionV>
                      <wp:extent cx="101777" cy="255181"/>
                      <wp:effectExtent l="0" t="0" r="12700" b="12065"/>
                      <wp:wrapNone/>
                      <wp:docPr id="9" name="Right Brac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777" cy="255181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9" o:spid="_x0000_s1026" type="#_x0000_t88" style="position:absolute;margin-left:429.3pt;margin-top:8.6pt;width:8pt;height:20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" adj="718" strokecolor="#4579b8 [3044]"/>
                  </w:pict>
                </mc:Fallback>
              </mc:AlternateContent>
            </w:r>
            <w:r w:rsidR="00186EFF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p</w:t>
            </w:r>
            <w:r w:rsidR="00186EFF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air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ing</w:t>
            </w: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 &amp; Repaint </w:t>
            </w:r>
          </w:p>
          <w:p w:rsidR="00E50E61" w:rsidRDefault="00DA5672" w:rsidP="00E50E61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01</w:t>
            </w:r>
            <w:r w:rsidR="00186EFF">
              <w:rPr>
                <w:rFonts w:asciiTheme="majorHAnsi" w:hAnsiTheme="majorHAnsi" w:cs="Times New Roman"/>
                <w:bCs/>
                <w:szCs w:val="24"/>
              </w:rPr>
              <w:t>.</w:t>
            </w:r>
            <w:r>
              <w:rPr>
                <w:rFonts w:asciiTheme="majorHAnsi" w:hAnsiTheme="majorHAnsi" w:cs="Times New Roman"/>
                <w:bCs/>
                <w:szCs w:val="24"/>
              </w:rPr>
              <w:t xml:space="preserve">Front bumper </w:t>
            </w:r>
            <w:r w:rsidR="00E50E61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  <w:p w:rsidR="0036429B" w:rsidRPr="001F1D38" w:rsidRDefault="00E50E61" w:rsidP="00DA5672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02.</w:t>
            </w:r>
            <w:r w:rsidR="00DA5672">
              <w:rPr>
                <w:rFonts w:asciiTheme="majorHAnsi" w:hAnsiTheme="majorHAnsi" w:cs="Times New Roman"/>
                <w:bCs/>
                <w:szCs w:val="24"/>
              </w:rPr>
              <w:t xml:space="preserve">LHS side valance </w:t>
            </w:r>
            <w:r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  <w:r w:rsidR="00186EFF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E50E61" w:rsidRDefault="00E50E61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DA5672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20</w:t>
            </w:r>
            <w:r w:rsidR="00E50E61">
              <w:rPr>
                <w:rFonts w:asciiTheme="majorHAnsi" w:hAnsiTheme="majorHAnsi" w:cs="Times New Roman"/>
                <w:szCs w:val="24"/>
              </w:rPr>
              <w:t>0</w:t>
            </w:r>
            <w:r w:rsidR="00E91FB1">
              <w:rPr>
                <w:rFonts w:asciiTheme="majorHAnsi" w:hAnsiTheme="majorHAnsi" w:cs="Times New Roman"/>
                <w:szCs w:val="24"/>
              </w:rPr>
              <w:t>00</w:t>
            </w:r>
          </w:p>
        </w:tc>
        <w:tc>
          <w:tcPr>
            <w:tcW w:w="540" w:type="dxa"/>
          </w:tcPr>
          <w:p w:rsidR="00E50E61" w:rsidRDefault="00E50E61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E91FB1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E50E61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E50E6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Pr="001F1D38" w:rsidRDefault="00E91FB1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P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P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DA5672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20</w:t>
            </w:r>
            <w:r w:rsidR="00E91FB1">
              <w:rPr>
                <w:rFonts w:asciiTheme="majorHAnsi" w:hAnsiTheme="majorHAnsi" w:cs="Times New Roman"/>
                <w:sz w:val="24"/>
                <w:szCs w:val="24"/>
              </w:rPr>
              <w:t>00</w:t>
            </w:r>
            <w:r w:rsidR="001F1D38" w:rsidRPr="001F1D38">
              <w:rPr>
                <w:rFonts w:asciiTheme="majorHAnsi" w:hAnsiTheme="majorHAnsi" w:cs="Times New Roman"/>
                <w:sz w:val="24"/>
                <w:szCs w:val="24"/>
              </w:rPr>
              <w:t>0</w:t>
            </w: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F1D38">
              <w:rPr>
                <w:rFonts w:asciiTheme="majorHAnsi" w:hAnsiTheme="majorHAnsi"/>
                <w:sz w:val="24"/>
                <w:szCs w:val="24"/>
              </w:rPr>
              <w:t>00</w:t>
            </w: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817FE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bookmarkStart w:id="0" w:name="_GoBack"/>
                            <w:bookmarkEnd w:id="0"/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B817FE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bookmarkStart w:id="1" w:name="_GoBack"/>
                      <w:bookmarkEnd w:id="1"/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E91FB1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22/09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E91FB1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22/09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E50E61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CAL-3001 TOYOTA AXIO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E50E61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CAL-3001 TOYOTA AXIO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2C40" w:rsidRDefault="00E82C40" w:rsidP="00E14D37">
      <w:pPr>
        <w:spacing w:after="0" w:line="240" w:lineRule="auto"/>
      </w:pPr>
      <w:r>
        <w:separator/>
      </w:r>
    </w:p>
  </w:endnote>
  <w:endnote w:type="continuationSeparator" w:id="0">
    <w:p w:rsidR="00E82C40" w:rsidRDefault="00E82C40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2C40" w:rsidRDefault="00E82C40" w:rsidP="00E14D37">
      <w:pPr>
        <w:spacing w:after="0" w:line="240" w:lineRule="auto"/>
      </w:pPr>
      <w:r>
        <w:separator/>
      </w:r>
    </w:p>
  </w:footnote>
  <w:footnote w:type="continuationSeparator" w:id="0">
    <w:p w:rsidR="00E82C40" w:rsidRDefault="00E82C40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40F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17FE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5672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0E61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2C40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A43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F0F3E-9BE3-4B64-BAAA-640E3BFF8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2023-06-30T05:06:00Z</cp:lastPrinted>
  <dcterms:created xsi:type="dcterms:W3CDTF">2023-09-22T08:01:00Z</dcterms:created>
  <dcterms:modified xsi:type="dcterms:W3CDTF">2023-09-28T10:42:00Z</dcterms:modified>
</cp:coreProperties>
</file>