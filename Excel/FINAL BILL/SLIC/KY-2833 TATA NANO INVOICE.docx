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5700C2">
        <w:trPr>
          <w:trHeight w:val="2507"/>
        </w:trPr>
        <w:tc>
          <w:tcPr>
            <w:tcW w:w="8928" w:type="dxa"/>
          </w:tcPr>
          <w:p w:rsidR="0036429B" w:rsidRPr="001F1D38" w:rsidRDefault="0036429B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Removing &amp; Refaxing</w:t>
            </w:r>
          </w:p>
          <w:p w:rsidR="0036429B" w:rsidRPr="001F1D38" w:rsidRDefault="00023869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1816026</wp:posOffset>
                      </wp:positionH>
                      <wp:positionV relativeFrom="paragraph">
                        <wp:posOffset>80748</wp:posOffset>
                      </wp:positionV>
                      <wp:extent cx="91145" cy="499731"/>
                      <wp:effectExtent l="0" t="0" r="23495" b="15240"/>
                      <wp:wrapNone/>
                      <wp:docPr id="11" name="Right Brac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145" cy="499731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11" o:spid="_x0000_s1026" type="#_x0000_t88" style="position:absolute;margin-left:143pt;margin-top:6.35pt;width:7.2pt;height:39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" adj="328" strokecolor="#4579b8 [3044]"/>
                  </w:pict>
                </mc:Fallback>
              </mc:AlternateContent>
            </w:r>
            <w:r w:rsidR="000B02DF">
              <w:rPr>
                <w:rFonts w:asciiTheme="majorHAnsi" w:hAnsiTheme="majorHAnsi" w:cs="Times New Roman"/>
                <w:bCs/>
                <w:szCs w:val="24"/>
              </w:rPr>
              <w:t xml:space="preserve">Front bumper </w:t>
            </w:r>
          </w:p>
          <w:p w:rsidR="0036429B" w:rsidRPr="001F1D38" w:rsidRDefault="00321464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Bonnet</w:t>
            </w:r>
            <w:r w:rsidR="000B02DF">
              <w:rPr>
                <w:rFonts w:asciiTheme="majorHAnsi" w:hAnsiTheme="majorHAnsi" w:cs="Times New Roman"/>
                <w:bCs/>
                <w:szCs w:val="24"/>
              </w:rPr>
              <w:t xml:space="preserve"> </w:t>
            </w:r>
            <w:r w:rsidR="0036429B" w:rsidRPr="001F1D38">
              <w:rPr>
                <w:rFonts w:asciiTheme="majorHAnsi" w:hAnsiTheme="majorHAnsi" w:cs="Times New Roman"/>
                <w:bCs/>
                <w:szCs w:val="24"/>
              </w:rPr>
              <w:t xml:space="preserve"> </w:t>
            </w:r>
          </w:p>
          <w:p w:rsidR="0036429B" w:rsidRPr="001F1D38" w:rsidRDefault="00321464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Left side fender </w:t>
            </w:r>
          </w:p>
          <w:p w:rsidR="0036429B" w:rsidRPr="001F1D38" w:rsidRDefault="00321464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Inner cover </w:t>
            </w:r>
          </w:p>
          <w:p w:rsidR="0036429B" w:rsidRDefault="00023869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1816026</wp:posOffset>
                      </wp:positionH>
                      <wp:positionV relativeFrom="paragraph">
                        <wp:posOffset>84647</wp:posOffset>
                      </wp:positionV>
                      <wp:extent cx="170121" cy="180753"/>
                      <wp:effectExtent l="0" t="0" r="20955" b="10160"/>
                      <wp:wrapNone/>
                      <wp:docPr id="12" name="Right Brac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121" cy="180753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Right Brace 12" o:spid="_x0000_s1026" type="#_x0000_t88" style="position:absolute;margin-left:143pt;margin-top:6.65pt;width:13.4pt;height:14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" adj="1694" strokecolor="#4579b8 [3044]"/>
                  </w:pict>
                </mc:Fallback>
              </mc:AlternateContent>
            </w:r>
            <w:r w:rsidR="00321464">
              <w:rPr>
                <w:rFonts w:asciiTheme="majorHAnsi" w:hAnsiTheme="majorHAnsi" w:cs="Times New Roman"/>
                <w:bCs/>
                <w:szCs w:val="24"/>
              </w:rPr>
              <w:t xml:space="preserve">Lower arm </w:t>
            </w:r>
          </w:p>
          <w:p w:rsidR="00321464" w:rsidRPr="001F1D38" w:rsidRDefault="00321464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Wheel hub left side </w:t>
            </w:r>
          </w:p>
          <w:p w:rsidR="0036429B" w:rsidRDefault="0036429B" w:rsidP="000B02DF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0B02DF" w:rsidRPr="001F1D38" w:rsidRDefault="000B02DF" w:rsidP="000B02DF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21464" w:rsidRDefault="00321464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21464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2250</w:t>
            </w:r>
          </w:p>
          <w:p w:rsidR="0036429B" w:rsidRDefault="0036429B" w:rsidP="00321464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21464" w:rsidRDefault="00321464" w:rsidP="00321464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21464" w:rsidRPr="001F1D38" w:rsidRDefault="00321464" w:rsidP="00321464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1000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  <w:r w:rsidRPr="001F1D38">
              <w:rPr>
                <w:rFonts w:asciiTheme="majorHAnsi" w:hAnsiTheme="majorHAnsi"/>
                <w:szCs w:val="24"/>
              </w:rPr>
              <w:t>00</w:t>
            </w: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21464" w:rsidRPr="001F1D38" w:rsidRDefault="00321464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36429B" w:rsidRDefault="0036429B" w:rsidP="00D858DD">
            <w:pPr>
              <w:pStyle w:val="NoSpacing"/>
              <w:ind w:left="454" w:hanging="18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Reshaping</w:t>
            </w:r>
          </w:p>
          <w:p w:rsidR="000B02DF" w:rsidRPr="001F1D38" w:rsidRDefault="000B02DF" w:rsidP="00D858DD">
            <w:pPr>
              <w:pStyle w:val="NoSpacing"/>
              <w:ind w:left="454" w:hanging="18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36429B" w:rsidRDefault="00321464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07</w:t>
            </w:r>
            <w:r w:rsidR="000B02DF">
              <w:rPr>
                <w:rFonts w:asciiTheme="majorHAnsi" w:hAnsiTheme="majorHAnsi" w:cs="Times New Roman"/>
                <w:bCs/>
                <w:szCs w:val="24"/>
              </w:rPr>
              <w:t>.</w:t>
            </w:r>
            <w:r>
              <w:rPr>
                <w:rFonts w:asciiTheme="majorHAnsi" w:hAnsiTheme="majorHAnsi" w:cs="Times New Roman"/>
                <w:bCs/>
                <w:szCs w:val="24"/>
              </w:rPr>
              <w:t>Bonnet lock pane;</w:t>
            </w:r>
            <w:r w:rsidR="000B02DF">
              <w:rPr>
                <w:rFonts w:asciiTheme="majorHAnsi" w:hAnsiTheme="majorHAnsi" w:cs="Times New Roman"/>
                <w:bCs/>
                <w:szCs w:val="24"/>
              </w:rPr>
              <w:t xml:space="preserve"> </w:t>
            </w:r>
          </w:p>
          <w:p w:rsidR="000B02DF" w:rsidRDefault="00321464" w:rsidP="00321464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08</w:t>
            </w:r>
            <w:r w:rsidR="000B02DF">
              <w:rPr>
                <w:rFonts w:asciiTheme="majorHAnsi" w:hAnsiTheme="majorHAnsi" w:cs="Times New Roman"/>
                <w:bCs/>
                <w:szCs w:val="24"/>
              </w:rPr>
              <w:t>.</w:t>
            </w:r>
            <w:r>
              <w:rPr>
                <w:rFonts w:asciiTheme="majorHAnsi" w:hAnsiTheme="majorHAnsi" w:cs="Times New Roman"/>
                <w:bCs/>
                <w:szCs w:val="24"/>
              </w:rPr>
              <w:t>Left side head lamp mounting panel</w:t>
            </w:r>
          </w:p>
          <w:p w:rsidR="00321464" w:rsidRPr="001F1D38" w:rsidRDefault="00321464" w:rsidP="00321464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09.Left side fender </w:t>
            </w:r>
          </w:p>
        </w:tc>
        <w:tc>
          <w:tcPr>
            <w:tcW w:w="189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B02DF" w:rsidRDefault="000B02D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B02DF" w:rsidRDefault="00321464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3</w:t>
            </w:r>
            <w:r w:rsidR="000B02DF">
              <w:rPr>
                <w:rFonts w:asciiTheme="majorHAnsi" w:hAnsiTheme="majorHAnsi" w:cs="Times New Roman"/>
                <w:szCs w:val="24"/>
              </w:rPr>
              <w:t>000</w:t>
            </w:r>
          </w:p>
          <w:p w:rsidR="000B02DF" w:rsidRDefault="00321464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20</w:t>
            </w:r>
            <w:r w:rsidR="000B02DF">
              <w:rPr>
                <w:rFonts w:asciiTheme="majorHAnsi" w:hAnsiTheme="majorHAnsi" w:cs="Times New Roman"/>
                <w:szCs w:val="24"/>
              </w:rPr>
              <w:t>00</w:t>
            </w:r>
          </w:p>
          <w:p w:rsidR="00321464" w:rsidRPr="001F1D38" w:rsidRDefault="00321464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3000</w:t>
            </w:r>
          </w:p>
        </w:tc>
        <w:tc>
          <w:tcPr>
            <w:tcW w:w="54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0B02DF" w:rsidRDefault="000B02DF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321464" w:rsidRPr="001F1D38" w:rsidRDefault="00321464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36429B" w:rsidRPr="001F1D38" w:rsidTr="005700C2">
        <w:trPr>
          <w:trHeight w:val="2246"/>
        </w:trPr>
        <w:tc>
          <w:tcPr>
            <w:tcW w:w="8928" w:type="dxa"/>
            <w:hideMark/>
          </w:tcPr>
          <w:p w:rsidR="0036429B" w:rsidRPr="001F1D38" w:rsidRDefault="0036429B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Recondition Paint works (In Paint Booth)</w:t>
            </w:r>
          </w:p>
          <w:p w:rsidR="00023869" w:rsidRDefault="00023869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2868649</wp:posOffset>
                      </wp:positionH>
                      <wp:positionV relativeFrom="paragraph">
                        <wp:posOffset>51346</wp:posOffset>
                      </wp:positionV>
                      <wp:extent cx="155448" cy="414670"/>
                      <wp:effectExtent l="0" t="0" r="16510" b="23495"/>
                      <wp:wrapNone/>
                      <wp:docPr id="10" name="Right Brac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448" cy="414670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Right Brace 10" o:spid="_x0000_s1026" type="#_x0000_t88" style="position:absolute;margin-left:225.9pt;margin-top:4.05pt;width:12.25pt;height:32.6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" adj="675" strokecolor="#4579b8 [3044]"/>
                  </w:pict>
                </mc:Fallback>
              </mc:AlternateContent>
            </w:r>
            <w:r w:rsidR="00321464">
              <w:rPr>
                <w:rFonts w:asciiTheme="majorHAnsi" w:hAnsiTheme="majorHAnsi" w:cs="Times New Roman"/>
                <w:bCs/>
                <w:szCs w:val="24"/>
              </w:rPr>
              <w:t>10.Bonnet lock panel</w:t>
            </w:r>
          </w:p>
          <w:p w:rsidR="00023869" w:rsidRDefault="00023869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11.Left side head lamp mounting panel </w:t>
            </w:r>
          </w:p>
          <w:p w:rsidR="00023869" w:rsidRDefault="00023869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12.Left side fender mounting panel</w:t>
            </w:r>
          </w:p>
          <w:p w:rsidR="0036429B" w:rsidRDefault="00023869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13.Left side fender  </w:t>
            </w:r>
            <w:r w:rsidR="000B02DF">
              <w:rPr>
                <w:rFonts w:asciiTheme="majorHAnsi" w:hAnsiTheme="majorHAnsi" w:cs="Times New Roman"/>
                <w:bCs/>
                <w:szCs w:val="24"/>
              </w:rPr>
              <w:t xml:space="preserve"> </w:t>
            </w:r>
          </w:p>
          <w:p w:rsidR="000B02DF" w:rsidRDefault="000B02DF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0B02DF" w:rsidRDefault="000B02DF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0B02DF" w:rsidRDefault="000B02DF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0B02DF" w:rsidRDefault="000B02DF" w:rsidP="00D858DD">
            <w:pPr>
              <w:pStyle w:val="NoSpacing"/>
              <w:ind w:left="36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 w:rsidRPr="000B02DF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 xml:space="preserve">Replacement </w:t>
            </w:r>
          </w:p>
          <w:p w:rsidR="000B02DF" w:rsidRDefault="00023869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14</w:t>
            </w:r>
            <w:r w:rsidR="000B02DF" w:rsidRPr="000B02DF">
              <w:rPr>
                <w:rFonts w:asciiTheme="majorHAnsi" w:hAnsiTheme="majorHAnsi" w:cs="Times New Roman"/>
                <w:bCs/>
                <w:szCs w:val="24"/>
              </w:rPr>
              <w:t>.F</w:t>
            </w:r>
            <w:r>
              <w:rPr>
                <w:rFonts w:asciiTheme="majorHAnsi" w:hAnsiTheme="majorHAnsi" w:cs="Times New Roman"/>
                <w:bCs/>
                <w:szCs w:val="24"/>
              </w:rPr>
              <w:t xml:space="preserve">ront bumper </w:t>
            </w:r>
          </w:p>
          <w:p w:rsidR="00023869" w:rsidRDefault="00023869" w:rsidP="00D858DD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15</w:t>
            </w:r>
            <w:r w:rsidR="000B02DF">
              <w:rPr>
                <w:rFonts w:asciiTheme="majorHAnsi" w:hAnsiTheme="majorHAnsi" w:cs="Times New Roman"/>
                <w:bCs/>
                <w:szCs w:val="24"/>
              </w:rPr>
              <w:t>.</w:t>
            </w:r>
            <w:r w:rsidR="000B02D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Left side head lamp</w:t>
            </w:r>
            <w:r w:rsidR="0011423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1423B" w:rsidRPr="001142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(Repair)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023869" w:rsidRDefault="00023869" w:rsidP="00D858DD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16.Front windscreen </w:t>
            </w:r>
          </w:p>
          <w:p w:rsidR="00023869" w:rsidRDefault="00023869" w:rsidP="00D858DD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17.Left side lower arm</w:t>
            </w:r>
          </w:p>
          <w:p w:rsidR="000B02DF" w:rsidRPr="000B02DF" w:rsidRDefault="0011423B" w:rsidP="0011423B">
            <w:pPr>
              <w:pStyle w:val="NoSpacing"/>
              <w:ind w:left="36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 w:rsidRPr="000B02DF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 xml:space="preserve"> </w:t>
            </w: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23869" w:rsidRDefault="0002386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23869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75</w:t>
            </w:r>
            <w:r w:rsidR="000B02DF">
              <w:rPr>
                <w:rFonts w:asciiTheme="majorHAnsi" w:hAnsiTheme="majorHAnsi"/>
                <w:szCs w:val="24"/>
              </w:rPr>
              <w:t>00</w:t>
            </w:r>
          </w:p>
          <w:p w:rsidR="00023869" w:rsidRDefault="0002386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23869" w:rsidRPr="001F1D38" w:rsidRDefault="00023869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10000</w:t>
            </w: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11423B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27</w:t>
            </w:r>
            <w:r w:rsidR="000B02DF">
              <w:rPr>
                <w:rFonts w:asciiTheme="majorHAnsi" w:hAnsiTheme="majorHAnsi"/>
                <w:szCs w:val="24"/>
              </w:rPr>
              <w:t>500</w:t>
            </w:r>
          </w:p>
          <w:p w:rsidR="000B02DF" w:rsidRDefault="0011423B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35</w:t>
            </w:r>
            <w:r w:rsidR="000B02DF">
              <w:rPr>
                <w:rFonts w:asciiTheme="majorHAnsi" w:hAnsiTheme="majorHAnsi"/>
                <w:szCs w:val="24"/>
              </w:rPr>
              <w:t>00</w:t>
            </w:r>
          </w:p>
          <w:p w:rsidR="0011423B" w:rsidRDefault="0011423B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25000</w:t>
            </w:r>
          </w:p>
          <w:p w:rsidR="0011423B" w:rsidRDefault="0011423B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14900</w:t>
            </w:r>
          </w:p>
          <w:p w:rsidR="00947DD6" w:rsidRDefault="00947DD6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47DD6" w:rsidRDefault="00947DD6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47DD6" w:rsidRDefault="00947DD6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47DD6" w:rsidRDefault="00947DD6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47DD6" w:rsidRDefault="00947DD6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47DD6" w:rsidRDefault="00947DD6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47DD6" w:rsidRDefault="00947DD6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47DD6" w:rsidRDefault="00947DD6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47DD6" w:rsidRDefault="00947DD6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47DD6" w:rsidRDefault="00947DD6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47DD6" w:rsidRDefault="00947DD6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47DD6" w:rsidRDefault="00947DD6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99650</w:t>
            </w:r>
          </w:p>
          <w:p w:rsidR="00947DD6" w:rsidRDefault="00947DD6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47DD6" w:rsidRDefault="00947DD6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47DD6" w:rsidRDefault="00947DD6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47DD6" w:rsidRDefault="00947DD6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47DD6" w:rsidRDefault="00947DD6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47DD6" w:rsidRDefault="00947DD6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47DD6" w:rsidRDefault="00947DD6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47DD6" w:rsidRPr="001F1D38" w:rsidRDefault="00947DD6" w:rsidP="00947DD6">
            <w:pPr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23869" w:rsidRDefault="00023869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B02DF" w:rsidRDefault="000B02D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023869" w:rsidRDefault="00023869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23869" w:rsidRPr="001F1D38" w:rsidRDefault="00023869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B02DF" w:rsidRDefault="000B02D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0B02DF" w:rsidRDefault="000B02D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1423B" w:rsidRDefault="0011423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1423B" w:rsidRDefault="0011423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947DD6" w:rsidRDefault="00947DD6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47DD6" w:rsidRDefault="00947DD6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47DD6" w:rsidRDefault="00947DD6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47DD6" w:rsidRDefault="00947DD6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47DD6" w:rsidRDefault="00947DD6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47DD6" w:rsidRDefault="00947DD6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47DD6" w:rsidRDefault="00947DD6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47DD6" w:rsidRDefault="00947DD6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47DD6" w:rsidRDefault="00947DD6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47DD6" w:rsidRDefault="00947DD6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47DD6" w:rsidRDefault="00947DD6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47DD6" w:rsidRPr="001F1D38" w:rsidRDefault="00947DD6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  <w:bookmarkStart w:id="0" w:name="_GoBack"/>
            <w:bookmarkEnd w:id="0"/>
          </w:p>
        </w:tc>
      </w:tr>
      <w:tr w:rsidR="0036429B" w:rsidRPr="001F1D38" w:rsidTr="005700C2">
        <w:trPr>
          <w:trHeight w:val="4147"/>
        </w:trPr>
        <w:tc>
          <w:tcPr>
            <w:tcW w:w="8928" w:type="dxa"/>
          </w:tcPr>
          <w:p w:rsidR="0036429B" w:rsidRPr="001F1D38" w:rsidRDefault="0036429B" w:rsidP="000B02DF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Default="001F1D38" w:rsidP="000B02D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B02DF" w:rsidRDefault="000B02DF" w:rsidP="000B02D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B02DF" w:rsidRDefault="000B02DF" w:rsidP="000B02D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B02DF" w:rsidRDefault="000B02DF" w:rsidP="000B02D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B02DF" w:rsidRDefault="000B02DF" w:rsidP="000B02D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B02DF" w:rsidRPr="001F1D38" w:rsidRDefault="000B02DF" w:rsidP="00547871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Default="001F1D38" w:rsidP="001F1D38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1F1D38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1F1D38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1F1D38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1F1D38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1F1D38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1F1D38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1F1D38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1F1D38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Default="000B02DF" w:rsidP="001F1D38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B02DF" w:rsidRPr="001F1D38" w:rsidRDefault="000B02DF" w:rsidP="001F1D38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F1D38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F1D38" w:rsidRPr="001F1D38" w:rsidRDefault="001F1D38" w:rsidP="000B02DF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525307</wp:posOffset>
                </wp:positionH>
                <wp:positionV relativeFrom="paragraph">
                  <wp:posOffset>-828675</wp:posOffset>
                </wp:positionV>
                <wp:extent cx="2073275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32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E96726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35pt;margin-top:-65.25pt;width:163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" filled="f" stroked="f" strokeweight=".5pt">
                <v:path arrowok="t"/>
                <v:textbox>
                  <w:txbxContent>
                    <w:p w:rsidR="0041529D" w:rsidRPr="00E56745" w:rsidRDefault="00E96726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C56A6A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C56A6A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BA7A35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BA7A35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39E0" w:rsidRDefault="004339E0" w:rsidP="00E14D37">
      <w:pPr>
        <w:spacing w:after="0" w:line="240" w:lineRule="auto"/>
      </w:pPr>
      <w:r>
        <w:separator/>
      </w:r>
    </w:p>
  </w:endnote>
  <w:endnote w:type="continuationSeparator" w:id="0">
    <w:p w:rsidR="004339E0" w:rsidRDefault="004339E0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423B" w:rsidRDefault="0011423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423B" w:rsidRDefault="0011423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423B" w:rsidRDefault="0011423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39E0" w:rsidRDefault="004339E0" w:rsidP="00E14D37">
      <w:pPr>
        <w:spacing w:after="0" w:line="240" w:lineRule="auto"/>
      </w:pPr>
      <w:r>
        <w:separator/>
      </w:r>
    </w:p>
  </w:footnote>
  <w:footnote w:type="continuationSeparator" w:id="0">
    <w:p w:rsidR="004339E0" w:rsidRDefault="004339E0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423B" w:rsidRDefault="0011423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0"/>
  </w:num>
  <w:num w:numId="5">
    <w:abstractNumId w:val="9"/>
  </w:num>
  <w:num w:numId="6">
    <w:abstractNumId w:val="8"/>
  </w:num>
  <w:num w:numId="7">
    <w:abstractNumId w:val="6"/>
  </w:num>
  <w:num w:numId="8">
    <w:abstractNumId w:val="3"/>
  </w:num>
  <w:num w:numId="9">
    <w:abstractNumId w:val="2"/>
  </w:num>
  <w:num w:numId="10">
    <w:abstractNumId w:val="7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02D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3869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F36"/>
    <w:rsid w:val="00072ADE"/>
    <w:rsid w:val="00075972"/>
    <w:rsid w:val="00081760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2DF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CBE"/>
    <w:rsid w:val="00101ED9"/>
    <w:rsid w:val="00105651"/>
    <w:rsid w:val="00110528"/>
    <w:rsid w:val="00111369"/>
    <w:rsid w:val="0011423B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464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541F"/>
    <w:rsid w:val="00426CAB"/>
    <w:rsid w:val="00427266"/>
    <w:rsid w:val="00431A6A"/>
    <w:rsid w:val="004339E0"/>
    <w:rsid w:val="00433F6C"/>
    <w:rsid w:val="004342CF"/>
    <w:rsid w:val="00437B67"/>
    <w:rsid w:val="004405BE"/>
    <w:rsid w:val="00440C37"/>
    <w:rsid w:val="0044211A"/>
    <w:rsid w:val="0044419F"/>
    <w:rsid w:val="004461B1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B7C"/>
    <w:rsid w:val="00524BE5"/>
    <w:rsid w:val="005312BD"/>
    <w:rsid w:val="00531517"/>
    <w:rsid w:val="005336EE"/>
    <w:rsid w:val="005339DC"/>
    <w:rsid w:val="00533F6D"/>
    <w:rsid w:val="00534399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871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79C7"/>
    <w:rsid w:val="0078435A"/>
    <w:rsid w:val="00785454"/>
    <w:rsid w:val="00791346"/>
    <w:rsid w:val="00795C0F"/>
    <w:rsid w:val="00797437"/>
    <w:rsid w:val="007A1B99"/>
    <w:rsid w:val="007A20F6"/>
    <w:rsid w:val="007A2BF4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47DD6"/>
    <w:rsid w:val="00955B63"/>
    <w:rsid w:val="00956CF6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4887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027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628E"/>
    <w:rsid w:val="00ED7349"/>
    <w:rsid w:val="00ED73CF"/>
    <w:rsid w:val="00ED7887"/>
    <w:rsid w:val="00EE0F76"/>
    <w:rsid w:val="00EE100C"/>
    <w:rsid w:val="00EE1771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39D2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footer" Target="footer2.xml"/><Relationship Id="rId10" Type="http://schemas.openxmlformats.org/officeDocument/2006/relationships/hyperlink" Target="mailto:sumithautoeng@gmail.com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35234D-7318-4BD0-A2E9-C6AC2072E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7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2023-06-30T05:06:00Z</cp:lastPrinted>
  <dcterms:created xsi:type="dcterms:W3CDTF">2023-09-27T05:37:00Z</dcterms:created>
  <dcterms:modified xsi:type="dcterms:W3CDTF">2023-10-09T10:15:00Z</dcterms:modified>
</cp:coreProperties>
</file>