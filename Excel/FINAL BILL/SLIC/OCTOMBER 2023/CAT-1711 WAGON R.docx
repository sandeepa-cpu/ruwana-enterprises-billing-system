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1C744E">
        <w:trPr>
          <w:trHeight w:val="2507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Refaxing</w:t>
            </w:r>
          </w:p>
          <w:p w:rsidR="0042140B" w:rsidRDefault="007F6F5D" w:rsidP="0042140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3527868</wp:posOffset>
                      </wp:positionH>
                      <wp:positionV relativeFrom="paragraph">
                        <wp:posOffset>102013</wp:posOffset>
                      </wp:positionV>
                      <wp:extent cx="605790" cy="1105535"/>
                      <wp:effectExtent l="0" t="0" r="22860" b="18415"/>
                      <wp:wrapNone/>
                      <wp:docPr id="9" name="Right Brac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5790" cy="1105535"/>
                              </a:xfrm>
                              <a:prstGeom prst="rightBrace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9" o:spid="_x0000_s1026" type="#_x0000_t88" style="position:absolute;margin-left:277.8pt;margin-top:8.05pt;width:47.7pt;height:8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" adj="0" strokecolor="#4579b8 [3044]"/>
                  </w:pict>
                </mc:Fallback>
              </mc:AlternateConten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</w:t>
            </w:r>
          </w:p>
          <w:p w:rsidR="0042140B" w:rsidRDefault="0042140B" w:rsidP="0042140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fender</w:t>
            </w:r>
          </w:p>
          <w:p w:rsidR="0042140B" w:rsidRDefault="0042140B" w:rsidP="0042140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right side inner cover</w:t>
            </w:r>
          </w:p>
          <w:p w:rsidR="0042140B" w:rsidRDefault="0042140B" w:rsidP="0042140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right side allow wheel with </w:t>
            </w:r>
            <w:r w:rsidR="00956FC5">
              <w:rPr>
                <w:rFonts w:ascii="Times New Roman" w:hAnsi="Times New Roman" w:cs="Times New Roman"/>
                <w:bCs/>
                <w:sz w:val="24"/>
                <w:szCs w:val="24"/>
              </w:rPr>
              <w:t>tire</w:t>
            </w:r>
          </w:p>
          <w:p w:rsidR="0042140B" w:rsidRDefault="0042140B" w:rsidP="0042140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mirror</w:t>
            </w:r>
          </w:p>
          <w:p w:rsidR="0042140B" w:rsidRDefault="0042140B" w:rsidP="0042140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right side door</w:t>
            </w:r>
          </w:p>
          <w:p w:rsidR="0036429B" w:rsidRPr="001F1D38" w:rsidRDefault="0042140B" w:rsidP="0042140B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07.Bonnet </w:t>
            </w:r>
          </w:p>
        </w:tc>
        <w:tc>
          <w:tcPr>
            <w:tcW w:w="1890" w:type="dxa"/>
          </w:tcPr>
          <w:p w:rsidR="0036429B" w:rsidRPr="001F1D38" w:rsidRDefault="0036429B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6EFF" w:rsidRPr="001F1D38" w:rsidRDefault="001C744E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  <w:r w:rsidR="004214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1C744E">
            <w:pPr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186EFF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p</w:t>
            </w: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air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ing</w:t>
            </w:r>
          </w:p>
          <w:p w:rsidR="0042140B" w:rsidRDefault="001C744E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08</w:t>
            </w:r>
            <w:r w:rsidR="00186EFF">
              <w:rPr>
                <w:rFonts w:asciiTheme="majorHAnsi" w:hAnsiTheme="majorHAnsi" w:cs="Times New Roman"/>
                <w:bCs/>
                <w:szCs w:val="24"/>
              </w:rPr>
              <w:t>.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 </w:t>
            </w:r>
          </w:p>
          <w:p w:rsidR="0042140B" w:rsidRDefault="001C744E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.Front right side door</w:t>
            </w:r>
          </w:p>
          <w:p w:rsidR="0042140B" w:rsidRDefault="001C744E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 Front right side allow wheel</w:t>
            </w: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  <w:p w:rsidR="0042140B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  <w:p w:rsidR="0036429B" w:rsidRPr="001F1D38" w:rsidRDefault="001C744E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540" w:type="dxa"/>
          </w:tcPr>
          <w:p w:rsidR="0036429B" w:rsidRDefault="00E91FB1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36429B" w:rsidRDefault="0036429B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Recondition Paint works (In Paint Booth)</w:t>
            </w:r>
          </w:p>
          <w:p w:rsidR="0042140B" w:rsidRPr="00DC3A28" w:rsidRDefault="007F6F5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3644826</wp:posOffset>
                      </wp:positionH>
                      <wp:positionV relativeFrom="paragraph">
                        <wp:posOffset>80852</wp:posOffset>
                      </wp:positionV>
                      <wp:extent cx="967105" cy="1286510"/>
                      <wp:effectExtent l="0" t="0" r="23495" b="27940"/>
                      <wp:wrapNone/>
                      <wp:docPr id="12" name="Right Brac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7105" cy="1286510"/>
                              </a:xfrm>
                              <a:prstGeom prst="rightBrace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Right Brace 12" o:spid="_x0000_s1026" type="#_x0000_t88" style="position:absolute;margin-left:287pt;margin-top:6.35pt;width:76.15pt;height:101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" adj="0" strokecolor="#4579b8 [3044]"/>
                  </w:pict>
                </mc:Fallback>
              </mc:AlternateContent>
            </w:r>
            <w:r w:rsidR="0042140B">
              <w:rPr>
                <w:rFonts w:asciiTheme="majorHAnsi" w:hAnsiTheme="majorHAnsi" w:cs="Times New Roman"/>
                <w:bCs/>
                <w:szCs w:val="24"/>
              </w:rPr>
              <w:t xml:space="preserve">       </w:t>
            </w:r>
            <w:r w:rsidR="001C744E">
              <w:rPr>
                <w:rFonts w:asciiTheme="majorHAnsi" w:hAnsiTheme="majorHAnsi" w:cs="Times New Roman"/>
                <w:bCs/>
                <w:szCs w:val="24"/>
              </w:rPr>
              <w:t>11</w:t>
            </w:r>
            <w:r w:rsidR="0042140B">
              <w:rPr>
                <w:rFonts w:asciiTheme="majorHAnsi" w:hAnsiTheme="majorHAnsi" w:cs="Times New Roman"/>
                <w:bCs/>
                <w:szCs w:val="24"/>
              </w:rPr>
              <w:t>.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Front right side door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</w:t>
            </w:r>
          </w:p>
          <w:p w:rsidR="0042140B" w:rsidRPr="00DC3A28" w:rsidRDefault="001C744E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12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 Right side fender</w:t>
            </w:r>
          </w:p>
          <w:p w:rsidR="0042140B" w:rsidRPr="00DC3A28" w:rsidRDefault="001C744E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13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 Right side valance</w:t>
            </w:r>
          </w:p>
          <w:p w:rsidR="0042140B" w:rsidRDefault="001C744E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14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 Right side mirror cover</w:t>
            </w:r>
          </w:p>
          <w:p w:rsidR="0042140B" w:rsidRDefault="001C744E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15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 Right allow wheel</w:t>
            </w:r>
          </w:p>
          <w:p w:rsidR="0042140B" w:rsidRDefault="001C744E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16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 Bonnet</w:t>
            </w:r>
          </w:p>
          <w:p w:rsidR="0042140B" w:rsidRDefault="001C744E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17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 Rear right side door</w:t>
            </w:r>
          </w:p>
          <w:p w:rsidR="0042140B" w:rsidRPr="00DC3A28" w:rsidRDefault="001C744E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18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 Right side body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1C744E" w:rsidRPr="001C744E" w:rsidRDefault="001C744E" w:rsidP="001C744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1C74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6429B" w:rsidRDefault="0036429B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1C744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19.RHS fender </w:t>
            </w:r>
            <w:r w:rsidRPr="001C74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(Repair)</w:t>
            </w:r>
          </w:p>
          <w:p w:rsidR="001C744E" w:rsidRPr="001F1D38" w:rsidRDefault="001C744E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20.Right side mirror</w:t>
            </w: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3000</w:t>
            </w:r>
          </w:p>
          <w:p w:rsidR="0036429B" w:rsidRPr="001F1D38" w:rsidRDefault="00950150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25000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Pr="001F1D38" w:rsidRDefault="00950150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106</w:t>
            </w:r>
            <w:r w:rsidR="00956FC5">
              <w:rPr>
                <w:rFonts w:asciiTheme="majorHAnsi" w:hAnsiTheme="majorHAnsi" w:cs="Times New Roman"/>
                <w:szCs w:val="24"/>
              </w:rPr>
              <w:t>500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950150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SRI LANKA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>SRI LANKA INSURANCE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2E0A3E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25</w:t>
                            </w:r>
                            <w:bookmarkStart w:id="0" w:name="_GoBack"/>
                            <w:bookmarkEnd w:id="0"/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2E0A3E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25</w:t>
                      </w:r>
                      <w:bookmarkStart w:id="1" w:name="_GoBack"/>
                      <w:bookmarkEnd w:id="1"/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956FC5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CAT-1711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Suzuki wagon R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956FC5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CAT-1711</w:t>
                      </w:r>
                      <w:bookmarkStart w:id="1" w:name="_GoBack"/>
                      <w:bookmarkEnd w:id="1"/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Suzuki wagon R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0B9B" w:rsidRDefault="00C70B9B" w:rsidP="00E14D37">
      <w:pPr>
        <w:spacing w:after="0" w:line="240" w:lineRule="auto"/>
      </w:pPr>
      <w:r>
        <w:separator/>
      </w:r>
    </w:p>
  </w:endnote>
  <w:endnote w:type="continuationSeparator" w:id="0">
    <w:p w:rsidR="00C70B9B" w:rsidRDefault="00C70B9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0B9B" w:rsidRDefault="00C70B9B" w:rsidP="00E14D37">
      <w:pPr>
        <w:spacing w:after="0" w:line="240" w:lineRule="auto"/>
      </w:pPr>
      <w:r>
        <w:separator/>
      </w:r>
    </w:p>
  </w:footnote>
  <w:footnote w:type="continuationSeparator" w:id="0">
    <w:p w:rsidR="00C70B9B" w:rsidRDefault="00C70B9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0A3E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0150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955DB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0B9B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6DC5E-3203-41FC-A99C-3F0BB3D1F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3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2023-06-30T05:06:00Z</cp:lastPrinted>
  <dcterms:created xsi:type="dcterms:W3CDTF">2023-10-02T06:05:00Z</dcterms:created>
  <dcterms:modified xsi:type="dcterms:W3CDTF">2023-10-30T11:12:00Z</dcterms:modified>
</cp:coreProperties>
</file>