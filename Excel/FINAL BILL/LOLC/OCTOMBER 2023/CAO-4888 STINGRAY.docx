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773CD0">
        <w:trPr>
          <w:trHeight w:val="2507"/>
        </w:trPr>
        <w:tc>
          <w:tcPr>
            <w:tcW w:w="8928" w:type="dxa"/>
          </w:tcPr>
          <w:p w:rsidR="0036429B" w:rsidRPr="001F1D38" w:rsidRDefault="00E02D14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Removing &amp; Refitt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ing</w:t>
            </w:r>
          </w:p>
          <w:p w:rsidR="00773CD0" w:rsidRDefault="00773CD0" w:rsidP="00773CD0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</w:t>
            </w:r>
          </w:p>
          <w:p w:rsidR="00773CD0" w:rsidRDefault="00773CD0" w:rsidP="00773CD0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Shell </w:t>
            </w:r>
          </w:p>
          <w:p w:rsidR="00773CD0" w:rsidRDefault="00773CD0" w:rsidP="00773CD0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DDF5293" wp14:editId="5B6FACE3">
                      <wp:simplePos x="0" y="0"/>
                      <wp:positionH relativeFrom="column">
                        <wp:posOffset>1614008</wp:posOffset>
                      </wp:positionH>
                      <wp:positionV relativeFrom="paragraph">
                        <wp:posOffset>70470</wp:posOffset>
                      </wp:positionV>
                      <wp:extent cx="155448" cy="202019"/>
                      <wp:effectExtent l="0" t="0" r="16510" b="26670"/>
                      <wp:wrapNone/>
                      <wp:docPr id="9" name="Right Brac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448" cy="202019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9" o:spid="_x0000_s1026" type="#_x0000_t88" style="position:absolute;margin-left:127.1pt;margin-top:5.55pt;width:12.25pt;height:15.9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" adj="1385" strokecolor="#4579b8 [3044]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Head lamp LHS  </w:t>
            </w:r>
          </w:p>
          <w:p w:rsidR="00773CD0" w:rsidRDefault="00773CD0" w:rsidP="00773CD0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04. Head lamp RHS </w:t>
            </w:r>
          </w:p>
          <w:p w:rsidR="00876C8F" w:rsidRDefault="00876C8F" w:rsidP="00876C8F">
            <w:pPr>
              <w:pStyle w:val="NoSpacing"/>
              <w:rPr>
                <w:rFonts w:asciiTheme="majorHAnsi" w:hAnsiTheme="majorHAnsi"/>
              </w:rPr>
            </w:pPr>
          </w:p>
          <w:p w:rsidR="0036429B" w:rsidRPr="00876C8F" w:rsidRDefault="0036429B" w:rsidP="00876C8F"/>
        </w:tc>
        <w:tc>
          <w:tcPr>
            <w:tcW w:w="1890" w:type="dxa"/>
          </w:tcPr>
          <w:p w:rsidR="0036429B" w:rsidRPr="001F1D38" w:rsidRDefault="0036429B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B624A8" w:rsidRDefault="00773CD0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  <w:p w:rsidR="001C744E" w:rsidRDefault="00B624A8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  <w:p w:rsidR="001C744E" w:rsidRDefault="00773CD0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  <w:p w:rsidR="00B624A8" w:rsidRPr="001F1D38" w:rsidRDefault="00B624A8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EF0354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773CD0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EF0354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773CD0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36429B" w:rsidP="00EF0354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EF0354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186EFF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p</w:t>
            </w: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air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ing</w:t>
            </w:r>
          </w:p>
          <w:p w:rsidR="0042140B" w:rsidRDefault="00773CD0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05.Bonnet</w:t>
            </w:r>
          </w:p>
          <w:p w:rsidR="0042140B" w:rsidRDefault="00773CD0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06.Bonnet lock panel</w:t>
            </w:r>
            <w:r w:rsidR="00EF035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42140B" w:rsidRDefault="00773CD0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07.Realigning bonnet hinges</w:t>
            </w:r>
            <w:r w:rsidR="00876C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&amp; head lamp mounting panel LHS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36429B" w:rsidRDefault="00876C8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                                                                                         </w:t>
            </w:r>
          </w:p>
          <w:p w:rsidR="00876C8F" w:rsidRPr="001F1D38" w:rsidRDefault="00876C8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42140B" w:rsidRDefault="00773CD0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 w:rsidR="001C744E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42140B" w:rsidRDefault="00EF0354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1C744E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36429B" w:rsidRPr="001F1D38" w:rsidRDefault="00876C8F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1C744E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:rsidR="0036429B" w:rsidRDefault="00E91FB1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36429B" w:rsidRDefault="0036429B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Recondition Paint works (In Paint Booth)</w:t>
            </w:r>
          </w:p>
          <w:p w:rsidR="0042140B" w:rsidRPr="00DC3A28" w:rsidRDefault="0042140B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       </w:t>
            </w:r>
            <w:r w:rsidR="00773CD0">
              <w:rPr>
                <w:rFonts w:asciiTheme="majorHAnsi" w:hAnsiTheme="majorHAnsi" w:cs="Times New Roman"/>
                <w:bCs/>
                <w:szCs w:val="24"/>
              </w:rPr>
              <w:t xml:space="preserve"> 08.Bonnet </w:t>
            </w:r>
            <w:r w:rsidR="007F6F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</w:t>
            </w:r>
          </w:p>
          <w:p w:rsidR="0042140B" w:rsidRPr="00DC3A28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09.Bonnet lock panel</w:t>
            </w:r>
          </w:p>
          <w:p w:rsidR="0042140B" w:rsidRPr="00DC3A28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10.Bonnet hinges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EF0354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Pr="00DC3A28" w:rsidRDefault="00EF0354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1F1D38" w:rsidRDefault="0036429B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773CD0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EF0354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1C744E" w:rsidRDefault="00773CD0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EF0354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1C744E" w:rsidRDefault="00773CD0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EF0354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Default="00EF0354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EF0354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EF0354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1C744E" w:rsidRPr="001C744E" w:rsidRDefault="001C744E" w:rsidP="001C744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1C74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6429B" w:rsidRDefault="0036429B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  <w:p w:rsidR="001C744E" w:rsidRDefault="00577435" w:rsidP="001C744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11.Shell</w:t>
            </w:r>
          </w:p>
          <w:p w:rsidR="001C744E" w:rsidRDefault="00577435" w:rsidP="00065B1F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12.Front bumper grill</w:t>
            </w:r>
            <w:r w:rsidR="00065B1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577435" w:rsidRDefault="00577435" w:rsidP="00065B1F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13.Front number plate holder (nickel)</w:t>
            </w:r>
          </w:p>
          <w:p w:rsidR="00577435" w:rsidRPr="001F1D38" w:rsidRDefault="00577435" w:rsidP="00065B1F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14.Missleneous items </w:t>
            </w: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577435" w:rsidP="00EF0354">
            <w:pPr>
              <w:jc w:val="center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 xml:space="preserve">                   155000</w:t>
            </w:r>
          </w:p>
          <w:p w:rsidR="0036429B" w:rsidRPr="001F1D38" w:rsidRDefault="00577435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450</w:t>
            </w:r>
            <w:r w:rsidR="00065B1F">
              <w:rPr>
                <w:rFonts w:asciiTheme="majorHAnsi" w:hAnsiTheme="majorHAnsi"/>
                <w:szCs w:val="24"/>
              </w:rPr>
              <w:t>00</w:t>
            </w:r>
          </w:p>
          <w:p w:rsidR="0036429B" w:rsidRPr="001F1D38" w:rsidRDefault="00876C8F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1600</w:t>
            </w:r>
          </w:p>
          <w:p w:rsidR="0036429B" w:rsidRDefault="0057743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200</w:t>
            </w: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876C8F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235300</w:t>
            </w:r>
          </w:p>
          <w:p w:rsidR="00956FC5" w:rsidRPr="001F1D38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36429B" w:rsidRPr="001F1D38" w:rsidRDefault="00950150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36429B" w:rsidRPr="001F1D38" w:rsidRDefault="00577435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1F1D38" w:rsidRDefault="00577435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876C8F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956FC5" w:rsidRPr="001F1D38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proofErr w:type="gramStart"/>
                            <w:r w:rsidR="005774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LOLC</w:t>
                            </w:r>
                            <w:r w:rsidR="00065B1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42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proofErr w:type="gramStart"/>
                      <w:r w:rsidR="00577435">
                        <w:rPr>
                          <w:rFonts w:ascii="Times New Roman" w:hAnsi="Times New Roman" w:cs="Times New Roman"/>
                          <w:sz w:val="24"/>
                        </w:rPr>
                        <w:t>LOLC</w:t>
                      </w:r>
                      <w:r w:rsidR="00065B1F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42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F755D0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10</w:t>
                            </w:r>
                            <w:bookmarkStart w:id="0" w:name="_GoBack"/>
                            <w:bookmarkEnd w:id="0"/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F755D0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10</w:t>
                      </w:r>
                      <w:bookmarkStart w:id="1" w:name="_GoBack"/>
                      <w:bookmarkEnd w:id="1"/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956FC5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5774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CAO-4888 SUZUKI STINGRAY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956FC5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577435">
                        <w:rPr>
                          <w:rFonts w:ascii="Times New Roman" w:hAnsi="Times New Roman" w:cs="Times New Roman"/>
                          <w:sz w:val="24"/>
                        </w:rPr>
                        <w:t>CAO-4888 SUZUKI STINGRAY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37CB" w:rsidRDefault="000037CB" w:rsidP="00E14D37">
      <w:pPr>
        <w:spacing w:after="0" w:line="240" w:lineRule="auto"/>
      </w:pPr>
      <w:r>
        <w:separator/>
      </w:r>
    </w:p>
  </w:endnote>
  <w:endnote w:type="continuationSeparator" w:id="0">
    <w:p w:rsidR="000037CB" w:rsidRDefault="000037CB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37CB" w:rsidRDefault="000037CB" w:rsidP="00E14D37">
      <w:pPr>
        <w:spacing w:after="0" w:line="240" w:lineRule="auto"/>
      </w:pPr>
      <w:r>
        <w:separator/>
      </w:r>
    </w:p>
  </w:footnote>
  <w:footnote w:type="continuationSeparator" w:id="0">
    <w:p w:rsidR="000037CB" w:rsidRDefault="000037CB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7CB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5B1F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5567"/>
    <w:rsid w:val="0030621A"/>
    <w:rsid w:val="00306AF4"/>
    <w:rsid w:val="00310E7A"/>
    <w:rsid w:val="00311958"/>
    <w:rsid w:val="00312596"/>
    <w:rsid w:val="003125E4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77435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3CD0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76C8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0150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955DB"/>
    <w:rsid w:val="00AA0320"/>
    <w:rsid w:val="00AA2D92"/>
    <w:rsid w:val="00AA30C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24A8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2D14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354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755D0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5CA198-A543-4C80-801F-092E371DC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11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2023-06-30T05:06:00Z</cp:lastPrinted>
  <dcterms:created xsi:type="dcterms:W3CDTF">2023-10-07T06:48:00Z</dcterms:created>
  <dcterms:modified xsi:type="dcterms:W3CDTF">2023-10-09T05:22:00Z</dcterms:modified>
</cp:coreProperties>
</file>