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773CD0">
        <w:trPr>
          <w:trHeight w:val="2507"/>
        </w:trPr>
        <w:tc>
          <w:tcPr>
            <w:tcW w:w="8928" w:type="dxa"/>
          </w:tcPr>
          <w:p w:rsidR="0036429B" w:rsidRPr="001F1D38" w:rsidRDefault="003116B4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Repair &amp; Repaint</w:t>
            </w:r>
          </w:p>
          <w:p w:rsidR="00882F11" w:rsidRDefault="00882F11" w:rsidP="00882F1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36429B" w:rsidRPr="001F1D38" w:rsidRDefault="0036429B" w:rsidP="00B624A8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B624A8" w:rsidRDefault="003116B4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  <w:r w:rsidR="00773CD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  <w:p w:rsidR="001C744E" w:rsidRDefault="001C744E" w:rsidP="00773CD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3116B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4A8" w:rsidRDefault="00B624A8" w:rsidP="00773CD0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882F11" w:rsidRPr="001F1D38" w:rsidRDefault="00882F11" w:rsidP="003116B4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EF0354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773CD0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EF0354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3116B4">
            <w:pPr>
              <w:jc w:val="center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EF0354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116B4">
            <w:pPr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Pr="00DC3A28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773CD0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Pr="00DC3A28" w:rsidRDefault="00EF035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Default="001C744E" w:rsidP="003116B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3116B4" w:rsidRPr="001F1D38" w:rsidRDefault="001C744E" w:rsidP="003116B4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577435" w:rsidRPr="001F1D38" w:rsidRDefault="00577435" w:rsidP="00065B1F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3116B4" w:rsidRDefault="00577435" w:rsidP="003116B4">
            <w:pPr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</w:t>
            </w:r>
            <w:r w:rsidR="0088430D">
              <w:rPr>
                <w:rFonts w:asciiTheme="majorHAnsi" w:hAnsiTheme="majorHAnsi"/>
                <w:szCs w:val="24"/>
              </w:rPr>
              <w:t xml:space="preserve">  </w:t>
            </w: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116B4" w:rsidRDefault="003116B4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116B4" w:rsidRDefault="003116B4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116B4" w:rsidRDefault="003116B4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116B4" w:rsidRPr="001F1D38" w:rsidRDefault="003116B4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13800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3116B4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3116B4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116B4" w:rsidRDefault="003116B4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116B4" w:rsidRPr="001F1D38" w:rsidRDefault="003116B4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proofErr w:type="gramStart"/>
                            <w:r w:rsidR="005774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065B1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proofErr w:type="gramStart"/>
                      <w:r w:rsidR="00577435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065B1F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3116B4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23</w:t>
                            </w:r>
                            <w:bookmarkStart w:id="0" w:name="_GoBack"/>
                            <w:bookmarkEnd w:id="0"/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3116B4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23</w:t>
                      </w:r>
                      <w:bookmarkStart w:id="1" w:name="_GoBack"/>
                      <w:bookmarkEnd w:id="1"/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956FC5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3116B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CAS-0729 SUZUKI WAGON R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956FC5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3116B4">
                        <w:rPr>
                          <w:rFonts w:ascii="Times New Roman" w:hAnsi="Times New Roman" w:cs="Times New Roman"/>
                          <w:sz w:val="24"/>
                        </w:rPr>
                        <w:t>CAS-0729 SUZUKI WAGON R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138E" w:rsidRDefault="008B138E" w:rsidP="00E14D37">
      <w:pPr>
        <w:spacing w:after="0" w:line="240" w:lineRule="auto"/>
      </w:pPr>
      <w:r>
        <w:separator/>
      </w:r>
    </w:p>
  </w:endnote>
  <w:endnote w:type="continuationSeparator" w:id="0">
    <w:p w:rsidR="008B138E" w:rsidRDefault="008B138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138E" w:rsidRDefault="008B138E" w:rsidP="00E14D37">
      <w:pPr>
        <w:spacing w:after="0" w:line="240" w:lineRule="auto"/>
      </w:pPr>
      <w:r>
        <w:separator/>
      </w:r>
    </w:p>
  </w:footnote>
  <w:footnote w:type="continuationSeparator" w:id="0">
    <w:p w:rsidR="008B138E" w:rsidRDefault="008B138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5B1F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6A75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5567"/>
    <w:rsid w:val="0030621A"/>
    <w:rsid w:val="00306AF4"/>
    <w:rsid w:val="00310E7A"/>
    <w:rsid w:val="003116B4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4E02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451E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77435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E70F2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3CD0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2F11"/>
    <w:rsid w:val="0088430D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138E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0150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955DB"/>
    <w:rsid w:val="00AA0320"/>
    <w:rsid w:val="00AA2D92"/>
    <w:rsid w:val="00AA30C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24A8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2D14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354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D099F-89E7-4A7E-A19C-6F3A0E8AF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2023-10-23T07:59:00Z</dcterms:created>
  <dcterms:modified xsi:type="dcterms:W3CDTF">2023-10-23T07:59:00Z</dcterms:modified>
</cp:coreProperties>
</file>