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773CD0">
        <w:trPr>
          <w:trHeight w:val="2507"/>
        </w:trPr>
        <w:tc>
          <w:tcPr>
            <w:tcW w:w="8928" w:type="dxa"/>
          </w:tcPr>
          <w:p w:rsidR="0036429B" w:rsidRPr="001F1D38" w:rsidRDefault="00E02D14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Removing &amp; Refitt</w: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ing</w:t>
            </w:r>
          </w:p>
          <w:p w:rsidR="00882F11" w:rsidRDefault="00882F11" w:rsidP="00882F1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882F11" w:rsidRDefault="00882F11" w:rsidP="00882F1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Bumper grill </w:t>
            </w:r>
          </w:p>
          <w:p w:rsidR="00882F11" w:rsidRDefault="00882F11" w:rsidP="00882F1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Both side fog lamps </w:t>
            </w:r>
          </w:p>
          <w:p w:rsidR="00882F11" w:rsidRDefault="00882F11" w:rsidP="00882F11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04. Bumper under guard </w:t>
            </w:r>
          </w:p>
          <w:p w:rsidR="00882F11" w:rsidRDefault="00882F11" w:rsidP="00882F11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05. Fender inner cover L/R  </w:t>
            </w:r>
          </w:p>
          <w:p w:rsidR="0036429B" w:rsidRPr="001F1D38" w:rsidRDefault="00B624A8" w:rsidP="00B624A8">
            <w:pPr>
              <w:pStyle w:val="NoSpacing"/>
              <w:ind w:left="360"/>
              <w:rPr>
                <w:rFonts w:asciiTheme="majorHAnsi" w:hAnsiTheme="majorHAnsi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6429B" w:rsidRPr="001F1D38" w:rsidRDefault="0036429B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B624A8" w:rsidRDefault="00882F11" w:rsidP="00773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773CD0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  <w:p w:rsidR="001C744E" w:rsidRDefault="00B624A8" w:rsidP="00773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  <w:p w:rsidR="001C744E" w:rsidRDefault="00882F11" w:rsidP="00773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773CD0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  <w:p w:rsidR="00B624A8" w:rsidRDefault="00882F11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400</w:t>
            </w:r>
          </w:p>
          <w:p w:rsidR="00882F11" w:rsidRPr="001F1D38" w:rsidRDefault="00882F11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700</w:t>
            </w:r>
          </w:p>
        </w:tc>
        <w:tc>
          <w:tcPr>
            <w:tcW w:w="540" w:type="dxa"/>
          </w:tcPr>
          <w:p w:rsidR="0036429B" w:rsidRPr="001F1D38" w:rsidRDefault="0036429B" w:rsidP="00EF0354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773CD0" w:rsidP="00EF0354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EF0354" w:rsidP="00EF0354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773CD0" w:rsidP="00EF0354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36429B" w:rsidRPr="001F1D38" w:rsidRDefault="00882F11" w:rsidP="00EF0354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D858DD" w:rsidRPr="001F1D38" w:rsidRDefault="00882F11" w:rsidP="00EF0354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36429B" w:rsidRPr="001F1D38" w:rsidRDefault="0036429B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bookmarkStart w:id="0" w:name="_GoBack"/>
            <w:bookmarkEnd w:id="0"/>
          </w:p>
          <w:p w:rsidR="0042140B" w:rsidRDefault="0042140B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6429B" w:rsidRPr="001F1D38" w:rsidRDefault="0036429B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7F6F5D">
        <w:trPr>
          <w:trHeight w:val="2246"/>
        </w:trPr>
        <w:tc>
          <w:tcPr>
            <w:tcW w:w="8928" w:type="dxa"/>
            <w:hideMark/>
          </w:tcPr>
          <w:p w:rsidR="0036429B" w:rsidRDefault="0036429B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Recondition Paint works (In Paint Booth)</w:t>
            </w:r>
          </w:p>
          <w:p w:rsidR="0042140B" w:rsidRPr="00DC3A28" w:rsidRDefault="0042140B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       </w:t>
            </w:r>
            <w:r w:rsidR="00773CD0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  <w:r w:rsidR="00882F11">
              <w:rPr>
                <w:rFonts w:asciiTheme="majorHAnsi" w:hAnsiTheme="majorHAnsi" w:cs="Times New Roman"/>
                <w:bCs/>
                <w:szCs w:val="24"/>
              </w:rPr>
              <w:t xml:space="preserve">06.Front bumper </w:t>
            </w:r>
            <w:r w:rsidR="007F6F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</w:t>
            </w:r>
          </w:p>
          <w:p w:rsidR="0042140B" w:rsidRPr="00DC3A28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Pr="00DC3A28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EF0354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Pr="00DC3A28" w:rsidRDefault="00EF0354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36429B" w:rsidRPr="001F1D38" w:rsidRDefault="0036429B" w:rsidP="00086773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773CD0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 w:rsidR="00EF0354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36429B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91FB1" w:rsidRDefault="00EF0354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Pr="001F1D38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1C744E">
        <w:trPr>
          <w:trHeight w:val="4147"/>
        </w:trPr>
        <w:tc>
          <w:tcPr>
            <w:tcW w:w="8928" w:type="dxa"/>
          </w:tcPr>
          <w:p w:rsidR="001C744E" w:rsidRPr="001C744E" w:rsidRDefault="001C744E" w:rsidP="001C744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Pr="001C74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6429B" w:rsidRDefault="0036429B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  <w:p w:rsidR="001C744E" w:rsidRDefault="00577435" w:rsidP="001C744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</w:t>
            </w:r>
            <w:r w:rsidR="00882F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07.Front bumper </w:t>
            </w:r>
          </w:p>
          <w:p w:rsidR="001C744E" w:rsidRDefault="0088430D" w:rsidP="00065B1F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08.Fender inner cover LHS</w:t>
            </w:r>
          </w:p>
          <w:p w:rsidR="00577435" w:rsidRDefault="00577435" w:rsidP="00065B1F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16A75">
              <w:rPr>
                <w:rFonts w:ascii="Times New Roman" w:hAnsi="Times New Roman" w:cs="Times New Roman"/>
                <w:bCs/>
                <w:sz w:val="24"/>
                <w:szCs w:val="24"/>
              </w:rPr>
              <w:t>09.Bumper clips</w:t>
            </w:r>
          </w:p>
          <w:p w:rsidR="00116A75" w:rsidRDefault="00116A75" w:rsidP="00065B1F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10.Fender inner cover clips </w:t>
            </w:r>
          </w:p>
          <w:p w:rsidR="00577435" w:rsidRPr="001F1D38" w:rsidRDefault="00577435" w:rsidP="00065B1F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14.Missleneous items </w:t>
            </w: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577435" w:rsidP="00EF0354">
            <w:pPr>
              <w:jc w:val="center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 xml:space="preserve">                  </w:t>
            </w:r>
            <w:r w:rsidR="0088430D">
              <w:rPr>
                <w:rFonts w:asciiTheme="majorHAnsi" w:hAnsiTheme="majorHAnsi"/>
                <w:szCs w:val="24"/>
              </w:rPr>
              <w:t xml:space="preserve">  </w:t>
            </w:r>
            <w:r>
              <w:rPr>
                <w:rFonts w:asciiTheme="majorHAnsi" w:hAnsiTheme="majorHAnsi"/>
                <w:szCs w:val="24"/>
              </w:rPr>
              <w:t xml:space="preserve"> </w:t>
            </w:r>
            <w:r w:rsidR="0088430D">
              <w:rPr>
                <w:rFonts w:asciiTheme="majorHAnsi" w:hAnsiTheme="majorHAnsi"/>
                <w:szCs w:val="24"/>
              </w:rPr>
              <w:t>90</w:t>
            </w:r>
            <w:r>
              <w:rPr>
                <w:rFonts w:asciiTheme="majorHAnsi" w:hAnsiTheme="majorHAnsi"/>
                <w:szCs w:val="24"/>
              </w:rPr>
              <w:t>000</w:t>
            </w:r>
          </w:p>
          <w:p w:rsidR="0036429B" w:rsidRPr="001F1D38" w:rsidRDefault="0088430D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10</w:t>
            </w:r>
            <w:r w:rsidR="00577435">
              <w:rPr>
                <w:rFonts w:asciiTheme="majorHAnsi" w:hAnsiTheme="majorHAnsi"/>
                <w:szCs w:val="24"/>
              </w:rPr>
              <w:t>0</w:t>
            </w:r>
            <w:r w:rsidR="00065B1F">
              <w:rPr>
                <w:rFonts w:asciiTheme="majorHAnsi" w:hAnsiTheme="majorHAnsi"/>
                <w:szCs w:val="24"/>
              </w:rPr>
              <w:t>00</w:t>
            </w:r>
          </w:p>
          <w:p w:rsidR="0036429B" w:rsidRPr="001F1D38" w:rsidRDefault="00116A75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500</w:t>
            </w:r>
          </w:p>
          <w:p w:rsidR="0036429B" w:rsidRDefault="00116A7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4</w:t>
            </w:r>
            <w:r w:rsidR="00577435">
              <w:rPr>
                <w:rFonts w:asciiTheme="majorHAnsi" w:hAnsiTheme="majorHAnsi" w:cs="Times New Roman"/>
                <w:szCs w:val="24"/>
              </w:rPr>
              <w:t>00</w:t>
            </w:r>
          </w:p>
          <w:p w:rsidR="001F1D38" w:rsidRDefault="00116A7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200</w:t>
            </w: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Pr="001F1D38" w:rsidRDefault="006E70F2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116</w:t>
            </w:r>
            <w:r w:rsidR="00956FC5">
              <w:rPr>
                <w:rFonts w:asciiTheme="majorHAnsi" w:hAnsiTheme="majorHAnsi" w:cs="Times New Roman"/>
                <w:szCs w:val="24"/>
              </w:rPr>
              <w:t>500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36429B" w:rsidRPr="001F1D38" w:rsidRDefault="00950150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36429B" w:rsidRPr="001F1D38" w:rsidRDefault="00577435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1F1D38" w:rsidRDefault="00577435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956FC5" w:rsidRDefault="00116A75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Pr="001F1D38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2673A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528098</wp:posOffset>
                </wp:positionH>
                <wp:positionV relativeFrom="paragraph">
                  <wp:posOffset>-833209</wp:posOffset>
                </wp:positionV>
                <wp:extent cx="3657600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2598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proofErr w:type="gramStart"/>
                            <w:r w:rsidR="005774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LOLC</w:t>
                            </w:r>
                            <w:r w:rsidR="00065B1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42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6pt;margin-top:-65.6pt;width:4in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" filled="f" stroked="f" strokeweight=".5pt">
                <v:path arrowok="t"/>
                <v:textbox>
                  <w:txbxContent>
                    <w:p w:rsidR="0041529D" w:rsidRPr="00E56745" w:rsidRDefault="0032598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proofErr w:type="gramStart"/>
                      <w:r w:rsidR="00577435">
                        <w:rPr>
                          <w:rFonts w:ascii="Times New Roman" w:hAnsi="Times New Roman" w:cs="Times New Roman"/>
                          <w:sz w:val="24"/>
                        </w:rPr>
                        <w:t>LOLC</w:t>
                      </w:r>
                      <w:r w:rsidR="00065B1F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42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6E70F2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10</w:t>
                            </w:r>
                            <w:r w:rsidR="00956F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6E70F2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10</w:t>
                      </w:r>
                      <w:r w:rsidR="00956FC5">
                        <w:rPr>
                          <w:rFonts w:ascii="Times New Roman" w:hAnsi="Times New Roman" w:cs="Times New Roman"/>
                          <w:sz w:val="24"/>
                        </w:rPr>
                        <w:t>/10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956FC5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5774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CAO-4888 SUZUKI STINGRAY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956FC5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577435">
                        <w:rPr>
                          <w:rFonts w:ascii="Times New Roman" w:hAnsi="Times New Roman" w:cs="Times New Roman"/>
                          <w:sz w:val="24"/>
                        </w:rPr>
                        <w:t>CAO-4888 SUZUKI STINGRAY</w:t>
                      </w:r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451E" w:rsidRDefault="004F451E" w:rsidP="00E14D37">
      <w:pPr>
        <w:spacing w:after="0" w:line="240" w:lineRule="auto"/>
      </w:pPr>
      <w:r>
        <w:separator/>
      </w:r>
    </w:p>
  </w:endnote>
  <w:endnote w:type="continuationSeparator" w:id="0">
    <w:p w:rsidR="004F451E" w:rsidRDefault="004F451E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451E" w:rsidRDefault="004F451E" w:rsidP="00E14D37">
      <w:pPr>
        <w:spacing w:after="0" w:line="240" w:lineRule="auto"/>
      </w:pPr>
      <w:r>
        <w:separator/>
      </w:r>
    </w:p>
  </w:footnote>
  <w:footnote w:type="continuationSeparator" w:id="0">
    <w:p w:rsidR="004F451E" w:rsidRDefault="004F451E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1"/>
  </w:num>
  <w:num w:numId="5">
    <w:abstractNumId w:val="10"/>
  </w:num>
  <w:num w:numId="6">
    <w:abstractNumId w:val="9"/>
  </w:num>
  <w:num w:numId="7">
    <w:abstractNumId w:val="7"/>
  </w:num>
  <w:num w:numId="8">
    <w:abstractNumId w:val="4"/>
  </w:num>
  <w:num w:numId="9">
    <w:abstractNumId w:val="3"/>
  </w:num>
  <w:num w:numId="10">
    <w:abstractNumId w:val="8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5B1F"/>
    <w:rsid w:val="000662A4"/>
    <w:rsid w:val="00067FE6"/>
    <w:rsid w:val="00070F36"/>
    <w:rsid w:val="00072ADE"/>
    <w:rsid w:val="00075972"/>
    <w:rsid w:val="00081760"/>
    <w:rsid w:val="00086773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6A75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C744E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673A6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5567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140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4E02"/>
    <w:rsid w:val="004461B1"/>
    <w:rsid w:val="00447E95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451E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A07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77435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E70F2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3CD0"/>
    <w:rsid w:val="007779C7"/>
    <w:rsid w:val="0078313B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6F5D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2F11"/>
    <w:rsid w:val="0088430D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0150"/>
    <w:rsid w:val="00955B63"/>
    <w:rsid w:val="00956CF6"/>
    <w:rsid w:val="00956FC5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046F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955DB"/>
    <w:rsid w:val="00AA0320"/>
    <w:rsid w:val="00AA2D92"/>
    <w:rsid w:val="00AA30C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24A8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083A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246B"/>
    <w:rsid w:val="00DF3142"/>
    <w:rsid w:val="00DF4EB9"/>
    <w:rsid w:val="00DF65E6"/>
    <w:rsid w:val="00E00DCF"/>
    <w:rsid w:val="00E02D14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4818"/>
    <w:rsid w:val="00EE7C5C"/>
    <w:rsid w:val="00EF0354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8DB68-134E-43A5-ABA6-F2722082F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2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2023-06-30T05:06:00Z</cp:lastPrinted>
  <dcterms:created xsi:type="dcterms:W3CDTF">2023-10-07T07:24:00Z</dcterms:created>
  <dcterms:modified xsi:type="dcterms:W3CDTF">2023-10-09T05:25:00Z</dcterms:modified>
</cp:coreProperties>
</file>