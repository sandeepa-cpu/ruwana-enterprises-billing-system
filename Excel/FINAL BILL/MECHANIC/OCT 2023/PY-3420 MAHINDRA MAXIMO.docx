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1" recolor="t" type="frame"/>
    </v:background>
  </w:background>
  <w:body>
    <w:tbl>
      <w:tblPr>
        <w:tblStyle w:val="TableGrid"/>
        <w:tblpPr w:leftFromText="180" w:rightFromText="180" w:vertAnchor="page" w:horzAnchor="margin" w:tblpXSpec="center" w:tblpY="490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00" w:firstRow="0" w:lastRow="0" w:firstColumn="0" w:lastColumn="0" w:noHBand="1" w:noVBand="1"/>
      </w:tblPr>
      <w:tblGrid>
        <w:gridCol w:w="8928"/>
        <w:gridCol w:w="1890"/>
        <w:gridCol w:w="540"/>
      </w:tblGrid>
      <w:tr w:rsidR="0036429B" w:rsidRPr="001F1D38" w:rsidTr="00773CD0">
        <w:trPr>
          <w:trHeight w:val="2507"/>
        </w:trPr>
        <w:tc>
          <w:tcPr>
            <w:tcW w:w="8928" w:type="dxa"/>
          </w:tcPr>
          <w:p w:rsidR="0036429B" w:rsidRPr="001F1D38" w:rsidRDefault="00E02D14" w:rsidP="00D858DD">
            <w:pPr>
              <w:pStyle w:val="NoSpacing"/>
              <w:ind w:left="360" w:hanging="90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  <w:r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>Removing &amp; Refitt</w:t>
            </w:r>
            <w:r w:rsidR="0036429B" w:rsidRPr="001F1D38"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>ing</w:t>
            </w:r>
          </w:p>
          <w:p w:rsidR="007F115C" w:rsidRDefault="00921639" w:rsidP="007F115C">
            <w:pPr>
              <w:pStyle w:val="NoSpacing"/>
              <w:numPr>
                <w:ilvl w:val="0"/>
                <w:numId w:val="7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Labour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charge </w:t>
            </w:r>
          </w:p>
          <w:p w:rsidR="002C03C7" w:rsidRDefault="002C03C7" w:rsidP="002C03C7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</w:t>
            </w:r>
          </w:p>
          <w:p w:rsidR="002C03C7" w:rsidRDefault="002C03C7" w:rsidP="002C03C7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</w:t>
            </w:r>
            <w:r w:rsidRPr="002C03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2C03C7" w:rsidRPr="002C03C7" w:rsidRDefault="002C03C7" w:rsidP="002C03C7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:rsidR="002C03C7" w:rsidRDefault="00921639" w:rsidP="002C03C7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>
                      <wp:simplePos x="0" y="0"/>
                      <wp:positionH relativeFrom="column">
                        <wp:posOffset>2135003</wp:posOffset>
                      </wp:positionH>
                      <wp:positionV relativeFrom="paragraph">
                        <wp:posOffset>92090</wp:posOffset>
                      </wp:positionV>
                      <wp:extent cx="744220" cy="914400"/>
                      <wp:effectExtent l="0" t="0" r="17780" b="19050"/>
                      <wp:wrapNone/>
                      <wp:docPr id="8" name="Right Brac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4220" cy="914400"/>
                              </a:xfrm>
                              <a:prstGeom prst="rightBrace">
                                <a:avLst>
                                  <a:gd name="adj1" fmla="val 0"/>
                                  <a:gd name="adj2" fmla="val 50000"/>
                                </a:avLst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88" coordsize="21600,21600" o:spt="88" adj="1800,10800" path="m,qx10800@0l10800@2qy21600@11,10800@3l10800@1qy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0,0;21600,@11;0,21600" textboxrect="0,@4,7637,@5"/>
                      <v:handles>
                        <v:h position="center,#0" yrange="0,@8"/>
                        <v:h position="bottomRight,#1" yrange="@9,@10"/>
                      </v:handles>
                    </v:shapetype>
                    <v:shape id="Right Brace 8" o:spid="_x0000_s1026" type="#_x0000_t88" style="position:absolute;margin-left:168.1pt;margin-top:7.25pt;width:58.6pt;height:1in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" adj="0" strokecolor="#4579b8 [3044]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02.Spring bush 12</w:t>
            </w:r>
          </w:p>
          <w:p w:rsidR="002C03C7" w:rsidRPr="007F115C" w:rsidRDefault="00921639" w:rsidP="002C03C7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03.Spring bush collar boll 8</w:t>
            </w:r>
          </w:p>
          <w:p w:rsidR="007F115C" w:rsidRDefault="00921639" w:rsidP="007F115C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04.Shock bush 8</w:t>
            </w:r>
          </w:p>
          <w:p w:rsidR="00921639" w:rsidRDefault="00921639" w:rsidP="007F115C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05.Silan bush 6</w:t>
            </w:r>
          </w:p>
          <w:p w:rsidR="00921639" w:rsidRDefault="00921639" w:rsidP="007F115C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06.Tie rod end 1</w:t>
            </w:r>
          </w:p>
          <w:p w:rsidR="00921639" w:rsidRDefault="00921639" w:rsidP="007F115C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07.Balance bar bush 2</w:t>
            </w:r>
          </w:p>
          <w:p w:rsidR="00921639" w:rsidRDefault="00921639" w:rsidP="007F115C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</w:p>
          <w:p w:rsidR="00921639" w:rsidRPr="00C05047" w:rsidRDefault="00921639" w:rsidP="007F115C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36429B" w:rsidRPr="002C03C7" w:rsidRDefault="007F115C" w:rsidP="002C03C7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:rsidR="0036429B" w:rsidRPr="001F1D38" w:rsidRDefault="0036429B" w:rsidP="00773CD0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B624A8" w:rsidRDefault="00921639" w:rsidP="00773CD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  <w:r w:rsidR="00773CD0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  <w:p w:rsidR="001C744E" w:rsidRDefault="001C744E" w:rsidP="00773CD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24A8" w:rsidRDefault="00B624A8" w:rsidP="007F115C">
            <w:pPr>
              <w:pStyle w:val="NoSpacing"/>
              <w:jc w:val="center"/>
              <w:rPr>
                <w:rFonts w:asciiTheme="majorHAnsi" w:hAnsiTheme="majorHAnsi" w:cs="Times New Roman"/>
                <w:szCs w:val="24"/>
              </w:rPr>
            </w:pPr>
          </w:p>
          <w:p w:rsidR="00882F11" w:rsidRDefault="00882F11" w:rsidP="00773CD0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2C03C7" w:rsidRDefault="002C03C7" w:rsidP="00773CD0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2C03C7" w:rsidRDefault="002C03C7" w:rsidP="00921639">
            <w:pPr>
              <w:pStyle w:val="NoSpacing"/>
              <w:jc w:val="center"/>
              <w:rPr>
                <w:rFonts w:asciiTheme="majorHAnsi" w:hAnsiTheme="majorHAnsi" w:cs="Times New Roman"/>
                <w:szCs w:val="24"/>
              </w:rPr>
            </w:pPr>
          </w:p>
          <w:p w:rsidR="00E80B4D" w:rsidRDefault="00E80B4D" w:rsidP="00773CD0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21639" w:rsidRPr="001F1D38" w:rsidRDefault="00921639" w:rsidP="00773CD0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16860</w:t>
            </w:r>
          </w:p>
        </w:tc>
        <w:tc>
          <w:tcPr>
            <w:tcW w:w="540" w:type="dxa"/>
          </w:tcPr>
          <w:p w:rsidR="0036429B" w:rsidRPr="001F1D38" w:rsidRDefault="0036429B" w:rsidP="00EF0354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773CD0" w:rsidP="00EF0354">
            <w:pPr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00</w:t>
            </w:r>
          </w:p>
          <w:p w:rsidR="001C744E" w:rsidRDefault="001C744E" w:rsidP="00EF0354">
            <w:pPr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D858DD" w:rsidRDefault="00D858DD" w:rsidP="007F115C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2C03C7" w:rsidRDefault="002C03C7" w:rsidP="007F115C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2C03C7" w:rsidRDefault="002C03C7" w:rsidP="007F115C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2C03C7" w:rsidRDefault="002C03C7" w:rsidP="00921639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921639" w:rsidRDefault="00921639" w:rsidP="007F115C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E80B4D" w:rsidRPr="001F1D38" w:rsidRDefault="00E80B4D" w:rsidP="007F115C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</w:tc>
      </w:tr>
      <w:tr w:rsidR="0036429B" w:rsidRPr="001F1D38" w:rsidTr="005700C2">
        <w:trPr>
          <w:trHeight w:val="1149"/>
        </w:trPr>
        <w:tc>
          <w:tcPr>
            <w:tcW w:w="8928" w:type="dxa"/>
          </w:tcPr>
          <w:p w:rsidR="0036429B" w:rsidRPr="001F1D38" w:rsidRDefault="0036429B" w:rsidP="00D858DD">
            <w:pPr>
              <w:pStyle w:val="NoSpacing"/>
              <w:ind w:left="454" w:hanging="180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</w:p>
          <w:p w:rsidR="0036429B" w:rsidRDefault="00921639" w:rsidP="002C03C7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  <w:r>
              <w:rPr>
                <w:rFonts w:asciiTheme="majorHAnsi" w:hAnsiTheme="majorHAnsi" w:cs="Times New Roman"/>
                <w:bCs/>
                <w:szCs w:val="24"/>
              </w:rPr>
              <w:t>TOTAL------</w:t>
            </w:r>
          </w:p>
          <w:p w:rsidR="00921639" w:rsidRDefault="00921639" w:rsidP="002C03C7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  <w:p w:rsidR="00921639" w:rsidRPr="001F1D38" w:rsidRDefault="00921639" w:rsidP="002C03C7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  <w:r>
              <w:rPr>
                <w:rFonts w:asciiTheme="majorHAnsi" w:hAnsiTheme="majorHAnsi" w:cs="Times New Roman"/>
                <w:bCs/>
                <w:szCs w:val="24"/>
              </w:rPr>
              <w:t>ADVANCE ---------</w:t>
            </w:r>
          </w:p>
        </w:tc>
        <w:tc>
          <w:tcPr>
            <w:tcW w:w="1890" w:type="dxa"/>
          </w:tcPr>
          <w:p w:rsidR="0042140B" w:rsidRDefault="0042140B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2140B" w:rsidRPr="00921639" w:rsidRDefault="00921639" w:rsidP="0042140B">
            <w:pPr>
              <w:pStyle w:val="NoSpacing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921639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24360</w:t>
            </w:r>
          </w:p>
          <w:p w:rsidR="0036429B" w:rsidRDefault="0036429B" w:rsidP="0042140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7F115C" w:rsidRDefault="00921639" w:rsidP="0042140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-15000</w:t>
            </w:r>
          </w:p>
          <w:p w:rsidR="00ED7497" w:rsidRDefault="00ED7497" w:rsidP="0042140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ED7497" w:rsidRDefault="00ED7497" w:rsidP="0042140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ED7497" w:rsidRDefault="00ED7497" w:rsidP="0042140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ED7497" w:rsidRDefault="00ED7497" w:rsidP="0042140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ED7497" w:rsidRDefault="00ED7497" w:rsidP="0042140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ED7497" w:rsidRDefault="00ED7497" w:rsidP="0042140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ED7497" w:rsidRDefault="00ED7497" w:rsidP="0042140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ED7497" w:rsidRDefault="00ED7497" w:rsidP="0042140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ED7497" w:rsidRDefault="00ED7497" w:rsidP="0042140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ED7497" w:rsidRDefault="00ED7497" w:rsidP="0042140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ED7497" w:rsidRDefault="00ED7497" w:rsidP="0042140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ED7497" w:rsidRDefault="00ED7497" w:rsidP="0042140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ED7497" w:rsidRDefault="00ED7497" w:rsidP="0042140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ED7497" w:rsidRDefault="00ED7497" w:rsidP="0042140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ED7497" w:rsidRDefault="00ED7497" w:rsidP="0042140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ED7497" w:rsidRDefault="00ED7497" w:rsidP="0042140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ED7497" w:rsidRDefault="00ED7497" w:rsidP="0042140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ED7497" w:rsidRDefault="00ED7497" w:rsidP="0042140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ED7497" w:rsidRDefault="00ED7497" w:rsidP="0042140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ED7497" w:rsidRDefault="00ED7497" w:rsidP="0042140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ED7497" w:rsidRPr="001F1D38" w:rsidRDefault="00ED7497" w:rsidP="0042140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9360</w:t>
            </w:r>
          </w:p>
        </w:tc>
        <w:tc>
          <w:tcPr>
            <w:tcW w:w="540" w:type="dxa"/>
          </w:tcPr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21639" w:rsidRPr="00921639" w:rsidRDefault="00921639" w:rsidP="0036429B">
            <w:pPr>
              <w:jc w:val="right"/>
              <w:rPr>
                <w:rFonts w:asciiTheme="majorHAnsi" w:hAnsiTheme="majorHAnsi"/>
                <w:b/>
                <w:szCs w:val="24"/>
                <w:u w:val="single"/>
              </w:rPr>
            </w:pPr>
            <w:r w:rsidRPr="00921639">
              <w:rPr>
                <w:rFonts w:asciiTheme="majorHAnsi" w:hAnsiTheme="majorHAnsi"/>
                <w:b/>
                <w:szCs w:val="24"/>
                <w:u w:val="single"/>
              </w:rPr>
              <w:t>00</w:t>
            </w:r>
          </w:p>
          <w:p w:rsidR="001C744E" w:rsidRDefault="001C744E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1C744E" w:rsidRDefault="00921639" w:rsidP="0036429B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  <w:p w:rsidR="007F115C" w:rsidRDefault="007F115C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D7497" w:rsidRDefault="00ED7497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D7497" w:rsidRDefault="00ED7497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D7497" w:rsidRDefault="00ED7497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D7497" w:rsidRDefault="00ED7497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D7497" w:rsidRDefault="00ED7497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D7497" w:rsidRDefault="00ED7497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D7497" w:rsidRDefault="00ED7497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D7497" w:rsidRDefault="00ED7497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D7497" w:rsidRDefault="00ED7497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D7497" w:rsidRDefault="00ED7497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D7497" w:rsidRDefault="00ED7497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D7497" w:rsidRDefault="00ED7497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D7497" w:rsidRDefault="00ED7497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D7497" w:rsidRDefault="00ED7497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D7497" w:rsidRDefault="00ED7497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D7497" w:rsidRDefault="00ED7497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D7497" w:rsidRDefault="00ED7497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D7497" w:rsidRDefault="00ED7497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D7497" w:rsidRDefault="00ED7497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D7497" w:rsidRDefault="00ED7497" w:rsidP="002C03C7">
            <w:pPr>
              <w:jc w:val="center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  <w:bookmarkStart w:id="0" w:name="_GoBack"/>
            <w:bookmarkEnd w:id="0"/>
          </w:p>
          <w:p w:rsidR="00ED7497" w:rsidRDefault="00ED7497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D7497" w:rsidRDefault="00ED7497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D7497" w:rsidRDefault="00ED7497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D7497" w:rsidRDefault="00ED7497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D7497" w:rsidRDefault="00ED7497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D7497" w:rsidRDefault="00ED7497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D7497" w:rsidRDefault="00ED7497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D7497" w:rsidRDefault="00ED7497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D7497" w:rsidRDefault="00ED7497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D7497" w:rsidRDefault="00ED7497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D7497" w:rsidRDefault="00ED7497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D7497" w:rsidRDefault="00ED7497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D7497" w:rsidRDefault="00ED7497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D7497" w:rsidRDefault="00ED7497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D7497" w:rsidRDefault="00ED7497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D7497" w:rsidRDefault="00ED7497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D7497" w:rsidRDefault="00ED7497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D7497" w:rsidRDefault="00ED7497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D7497" w:rsidRDefault="00ED7497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D7497" w:rsidRPr="001F1D38" w:rsidRDefault="00ED7497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</w:tr>
      <w:tr w:rsidR="0036429B" w:rsidRPr="001F1D38" w:rsidTr="007F6F5D">
        <w:trPr>
          <w:trHeight w:val="2246"/>
        </w:trPr>
        <w:tc>
          <w:tcPr>
            <w:tcW w:w="8928" w:type="dxa"/>
            <w:hideMark/>
          </w:tcPr>
          <w:p w:rsidR="0042140B" w:rsidRPr="00DC3A28" w:rsidRDefault="00773CD0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 xml:space="preserve">      </w:t>
            </w:r>
          </w:p>
          <w:p w:rsidR="0042140B" w:rsidRPr="00DC3A28" w:rsidRDefault="00773CD0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</w:p>
          <w:p w:rsidR="0042140B" w:rsidRDefault="00773CD0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</w:p>
          <w:p w:rsidR="0042140B" w:rsidRDefault="00773CD0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</w:p>
          <w:p w:rsidR="0042140B" w:rsidRDefault="00773CD0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</w:p>
          <w:p w:rsidR="0042140B" w:rsidRDefault="00EF0354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</w:p>
          <w:p w:rsidR="0036429B" w:rsidRPr="007F115C" w:rsidRDefault="007F115C" w:rsidP="007F115C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1C744E" w:rsidRDefault="001C744E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744E" w:rsidRDefault="001C744E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744E" w:rsidRDefault="001C744E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744E" w:rsidRDefault="001C744E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2140B" w:rsidRDefault="0042140B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  <w:tc>
          <w:tcPr>
            <w:tcW w:w="540" w:type="dxa"/>
            <w:vAlign w:val="center"/>
          </w:tcPr>
          <w:p w:rsidR="0036429B" w:rsidRDefault="0036429B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E91FB1" w:rsidRDefault="00E91FB1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Pr="001F1D38" w:rsidRDefault="001C744E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</w:tc>
      </w:tr>
      <w:tr w:rsidR="0036429B" w:rsidRPr="001F1D38" w:rsidTr="001C744E">
        <w:trPr>
          <w:trHeight w:val="4147"/>
        </w:trPr>
        <w:tc>
          <w:tcPr>
            <w:tcW w:w="8928" w:type="dxa"/>
          </w:tcPr>
          <w:p w:rsidR="007F115C" w:rsidRPr="001F1D38" w:rsidRDefault="001C744E" w:rsidP="007F115C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</w:t>
            </w:r>
          </w:p>
          <w:p w:rsidR="00577435" w:rsidRPr="001F1D38" w:rsidRDefault="00577435" w:rsidP="00065B1F">
            <w:pPr>
              <w:pStyle w:val="NoSpacing"/>
              <w:ind w:left="360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1890" w:type="dxa"/>
          </w:tcPr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1C744E" w:rsidRPr="001F1D38" w:rsidRDefault="00577435" w:rsidP="00EF0354">
            <w:pPr>
              <w:jc w:val="center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 xml:space="preserve">                  </w:t>
            </w:r>
            <w:r w:rsidR="0088430D">
              <w:rPr>
                <w:rFonts w:asciiTheme="majorHAnsi" w:hAnsiTheme="majorHAnsi"/>
                <w:szCs w:val="24"/>
              </w:rPr>
              <w:t xml:space="preserve">  </w:t>
            </w:r>
            <w:r>
              <w:rPr>
                <w:rFonts w:asciiTheme="majorHAnsi" w:hAnsiTheme="majorHAnsi"/>
                <w:szCs w:val="24"/>
              </w:rPr>
              <w:t xml:space="preserve"> </w:t>
            </w: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7F115C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36429B" w:rsidRDefault="0036429B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F1D38" w:rsidRDefault="001F1D38" w:rsidP="007F115C">
            <w:pPr>
              <w:pStyle w:val="NoSpacing"/>
              <w:jc w:val="center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Pr="001F1D38" w:rsidRDefault="00E80B4D" w:rsidP="002C03C7">
            <w:pPr>
              <w:pStyle w:val="NoSpacing"/>
              <w:jc w:val="center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 xml:space="preserve">                     30800</w:t>
            </w:r>
          </w:p>
        </w:tc>
        <w:tc>
          <w:tcPr>
            <w:tcW w:w="540" w:type="dxa"/>
          </w:tcPr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1C744E" w:rsidRPr="001F1D38" w:rsidRDefault="001C744E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7F115C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1F1D38" w:rsidRDefault="001F1D38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Pr="001F1D38" w:rsidRDefault="00E80B4D" w:rsidP="002C03C7">
            <w:pPr>
              <w:jc w:val="center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</w:tc>
      </w:tr>
      <w:tr w:rsidR="001F1D38" w:rsidRPr="001F1D38" w:rsidTr="005700C2">
        <w:trPr>
          <w:trHeight w:val="520"/>
        </w:trPr>
        <w:tc>
          <w:tcPr>
            <w:tcW w:w="8928" w:type="dxa"/>
          </w:tcPr>
          <w:p w:rsidR="001F1D38" w:rsidRPr="001F1D38" w:rsidRDefault="001F1D38" w:rsidP="00D858DD">
            <w:pPr>
              <w:pStyle w:val="NoSpacing"/>
              <w:ind w:left="274"/>
              <w:rPr>
                <w:rFonts w:asciiTheme="majorHAnsi" w:hAnsiTheme="majorHAnsi" w:cs="Times New Roman"/>
                <w:b/>
                <w:szCs w:val="24"/>
                <w:u w:val="single"/>
              </w:rPr>
            </w:pPr>
          </w:p>
        </w:tc>
        <w:tc>
          <w:tcPr>
            <w:tcW w:w="1890" w:type="dxa"/>
          </w:tcPr>
          <w:p w:rsidR="001F1D38" w:rsidRPr="001F1D38" w:rsidRDefault="001F1D38" w:rsidP="0036429B">
            <w:pPr>
              <w:pStyle w:val="NoSpacing"/>
              <w:jc w:val="right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:rsidR="001F1D38" w:rsidRPr="001F1D38" w:rsidRDefault="001F1D38" w:rsidP="002673A6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:rsidR="00791346" w:rsidRPr="0036429B" w:rsidRDefault="0036429B" w:rsidP="00336920">
      <w:pPr>
        <w:pStyle w:val="NoSpacing"/>
        <w:rPr>
          <w:rFonts w:asciiTheme="majorHAnsi" w:hAnsiTheme="majorHAnsi"/>
        </w:rPr>
      </w:pPr>
      <w:r w:rsidRPr="0036429B">
        <w:rPr>
          <w:rFonts w:asciiTheme="majorHAnsi" w:hAnsiTheme="maj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B600F2" wp14:editId="1B4EE410">
                <wp:simplePos x="0" y="0"/>
                <wp:positionH relativeFrom="column">
                  <wp:posOffset>528098</wp:posOffset>
                </wp:positionH>
                <wp:positionV relativeFrom="paragraph">
                  <wp:posOffset>-833209</wp:posOffset>
                </wp:positionV>
                <wp:extent cx="3657600" cy="276225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576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529D" w:rsidRPr="00E56745" w:rsidRDefault="0032598D" w:rsidP="0041529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r w:rsidR="00E96726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r w:rsidR="00E80B4D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CEYLINCO INSURANCE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.6pt;margin-top:-65.6pt;width:4in;height:21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" filled="f" stroked="f" strokeweight=".5pt">
                <v:path arrowok="t"/>
                <v:textbox>
                  <w:txbxContent>
                    <w:p w:rsidR="0041529D" w:rsidRPr="00E56745" w:rsidRDefault="0032598D" w:rsidP="0041529D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r w:rsidR="00E96726"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r w:rsidR="00E80B4D">
                        <w:rPr>
                          <w:rFonts w:ascii="Times New Roman" w:hAnsi="Times New Roman" w:cs="Times New Roman"/>
                          <w:sz w:val="24"/>
                        </w:rPr>
                        <w:t xml:space="preserve">CEYLINCO INSURANCE </w:t>
                      </w:r>
                    </w:p>
                  </w:txbxContent>
                </v:textbox>
              </v:shape>
            </w:pict>
          </mc:Fallback>
        </mc:AlternateContent>
      </w:r>
      <w:r w:rsidR="00E219A0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8FEA5E" wp14:editId="781EFD99">
                <wp:simplePos x="0" y="0"/>
                <wp:positionH relativeFrom="column">
                  <wp:posOffset>2866981</wp:posOffset>
                </wp:positionH>
                <wp:positionV relativeFrom="paragraph">
                  <wp:posOffset>-1949273</wp:posOffset>
                </wp:positionV>
                <wp:extent cx="1860623" cy="276225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60623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19A0" w:rsidRPr="00E56745" w:rsidRDefault="00E219A0" w:rsidP="00E219A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225.75pt;margin-top:-153.5pt;width:146.5pt;height:21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" filled="f" stroked="f" strokeweight=".5pt">
                <v:path arrowok="t"/>
                <v:textbox>
                  <w:txbxContent>
                    <w:p w:rsidR="00E219A0" w:rsidRPr="00E56745" w:rsidRDefault="00E219A0" w:rsidP="00E219A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56A6A"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F3D489" wp14:editId="402D72A5">
                <wp:simplePos x="0" y="0"/>
                <wp:positionH relativeFrom="column">
                  <wp:posOffset>6006465</wp:posOffset>
                </wp:positionH>
                <wp:positionV relativeFrom="paragraph">
                  <wp:posOffset>-1288888</wp:posOffset>
                </wp:positionV>
                <wp:extent cx="914400" cy="276225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44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6A6A" w:rsidRPr="00E56745" w:rsidRDefault="00E80B4D" w:rsidP="00ED4D46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14</w:t>
                            </w:r>
                            <w:r w:rsidR="00956FC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/10</w:t>
                            </w:r>
                            <w:r w:rsidR="00C56A6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472.95pt;margin-top:-101.5pt;width:1in;height:21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" filled="f" stroked="f" strokeweight=".5pt">
                <v:path arrowok="t"/>
                <v:textbox>
                  <w:txbxContent>
                    <w:p w:rsidR="00C56A6A" w:rsidRPr="00E56745" w:rsidRDefault="00E80B4D" w:rsidP="00ED4D46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14</w:t>
                      </w:r>
                      <w:bookmarkStart w:id="1" w:name="_GoBack"/>
                      <w:bookmarkEnd w:id="1"/>
                      <w:r w:rsidR="00956FC5">
                        <w:rPr>
                          <w:rFonts w:ascii="Times New Roman" w:hAnsi="Times New Roman" w:cs="Times New Roman"/>
                          <w:sz w:val="24"/>
                        </w:rPr>
                        <w:t>/10</w:t>
                      </w:r>
                      <w:r w:rsidR="00C56A6A">
                        <w:rPr>
                          <w:rFonts w:ascii="Times New Roman" w:hAnsi="Times New Roman" w:cs="Times New Roman"/>
                          <w:sz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C56A6A"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940CD8" wp14:editId="0CBD7956">
                <wp:simplePos x="0" y="0"/>
                <wp:positionH relativeFrom="column">
                  <wp:posOffset>3101178</wp:posOffset>
                </wp:positionH>
                <wp:positionV relativeFrom="paragraph">
                  <wp:posOffset>-1460530</wp:posOffset>
                </wp:positionV>
                <wp:extent cx="1998920" cy="276225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9892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4D46" w:rsidRPr="00E56745" w:rsidRDefault="00E219A0" w:rsidP="00ED4D46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t xml:space="preserve">, </w:t>
                            </w:r>
                            <w:hyperlink r:id="rId10" w:history="1">
                              <w:r w:rsidR="00602A7A" w:rsidRPr="00794EE7">
                                <w:rPr>
                                  <w:rStyle w:val="Hyperlink"/>
                                  <w:rFonts w:ascii="Times New Roman" w:hAnsi="Times New Roman" w:cs="Times New Roman"/>
                                  <w:sz w:val="24"/>
                                </w:rPr>
                                <w:t>sumithautoeng@gmail.com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244.2pt;margin-top:-115pt;width:157.4pt;height:2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" filled="f" stroked="f" strokeweight=".5pt">
                <v:path arrowok="t"/>
                <v:textbox>
                  <w:txbxContent>
                    <w:p w:rsidR="00ED4D46" w:rsidRPr="00E56745" w:rsidRDefault="00E219A0" w:rsidP="00ED4D46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t xml:space="preserve">, </w:t>
                      </w:r>
                      <w:hyperlink r:id="rId11" w:history="1">
                        <w:r w:rsidR="00602A7A" w:rsidRPr="00794EE7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</w:rPr>
                          <w:t>sumithautoeng@gmail.com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903CBD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E49AED" wp14:editId="6C186943">
                <wp:simplePos x="0" y="0"/>
                <wp:positionH relativeFrom="column">
                  <wp:posOffset>994883</wp:posOffset>
                </wp:positionH>
                <wp:positionV relativeFrom="paragraph">
                  <wp:posOffset>-1247775</wp:posOffset>
                </wp:positionV>
                <wp:extent cx="4189095" cy="276225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8909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529D" w:rsidRPr="00E56745" w:rsidRDefault="00956FC5" w:rsidP="0041529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WP </w:t>
                            </w:r>
                            <w:r w:rsidR="00E80B4D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CAY-4538 TOYOTA VITZ</w:t>
                            </w:r>
                            <w:r w:rsidR="00BA7A3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78.35pt;margin-top:-98.25pt;width:329.85pt;height:21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" filled="f" stroked="f" strokeweight=".5pt">
                <v:path arrowok="t"/>
                <v:textbox>
                  <w:txbxContent>
                    <w:p w:rsidR="0041529D" w:rsidRPr="00E56745" w:rsidRDefault="00956FC5" w:rsidP="0041529D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WP </w:t>
                      </w:r>
                      <w:r w:rsidR="00E80B4D">
                        <w:rPr>
                          <w:rFonts w:ascii="Times New Roman" w:hAnsi="Times New Roman" w:cs="Times New Roman"/>
                          <w:sz w:val="24"/>
                        </w:rPr>
                        <w:t>CAY-4538 TOYOTA VITZ</w:t>
                      </w:r>
                      <w:r w:rsidR="00BA7A35">
                        <w:rPr>
                          <w:rFonts w:ascii="Times New Roman" w:hAnsi="Times New Roman" w:cs="Times New Roman"/>
                          <w:sz w:val="24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 w:rsidR="00F9572A" w:rsidRPr="0036429B">
        <w:rPr>
          <w:rFonts w:asciiTheme="majorHAnsi" w:hAnsiTheme="majorHAnsi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8B1025" wp14:editId="14F74F5C">
                <wp:simplePos x="0" y="0"/>
                <wp:positionH relativeFrom="column">
                  <wp:posOffset>8044815</wp:posOffset>
                </wp:positionH>
                <wp:positionV relativeFrom="paragraph">
                  <wp:posOffset>4279265</wp:posOffset>
                </wp:positionV>
                <wp:extent cx="287020" cy="562610"/>
                <wp:effectExtent l="0" t="0" r="17780" b="27940"/>
                <wp:wrapNone/>
                <wp:docPr id="6" name="Right Brac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87020" cy="562610"/>
                        </a:xfrm>
                        <a:prstGeom prst="rightBrace">
                          <a:avLst>
                            <a:gd name="adj1" fmla="val 8333"/>
                            <a:gd name="adj2" fmla="val 5189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ight Brace 6" o:spid="_x0000_s1026" type="#_x0000_t88" style="position:absolute;margin-left:633.45pt;margin-top:336.95pt;width:22.6pt;height:44.3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" adj="918,11208" strokecolor="#4579b8 [3044]"/>
            </w:pict>
          </mc:Fallback>
        </mc:AlternateContent>
      </w:r>
      <w:r w:rsidR="00C865B3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AC2FE5" wp14:editId="5EB65C3A">
                <wp:simplePos x="0" y="0"/>
                <wp:positionH relativeFrom="column">
                  <wp:posOffset>5883910</wp:posOffset>
                </wp:positionH>
                <wp:positionV relativeFrom="paragraph">
                  <wp:posOffset>-1280795</wp:posOffset>
                </wp:positionV>
                <wp:extent cx="1010285" cy="276225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028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25D1" w:rsidRPr="00E56745" w:rsidRDefault="005525D1" w:rsidP="005525D1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463.3pt;margin-top:-100.85pt;width:79.55pt;height:21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" filled="f" stroked="f" strokeweight=".5pt">
                <v:path arrowok="t"/>
                <v:textbox>
                  <w:txbxContent>
                    <w:p w:rsidR="005525D1" w:rsidRPr="00E56745" w:rsidRDefault="005525D1" w:rsidP="005525D1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791346" w:rsidRPr="0036429B" w:rsidSect="0090382B">
      <w:headerReference w:type="default" r:id="rId12"/>
      <w:headerReference w:type="first" r:id="rId13"/>
      <w:pgSz w:w="11909" w:h="16834" w:code="9"/>
      <w:pgMar w:top="-4594" w:right="230" w:bottom="-634" w:left="173" w:header="907" w:footer="0" w:gutter="0"/>
      <w:lnNumType w:countBy="1" w:restart="continuous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04515" w:rsidRDefault="00E04515" w:rsidP="00E14D37">
      <w:pPr>
        <w:spacing w:after="0" w:line="240" w:lineRule="auto"/>
      </w:pPr>
      <w:r>
        <w:separator/>
      </w:r>
    </w:p>
  </w:endnote>
  <w:endnote w:type="continuationSeparator" w:id="0">
    <w:p w:rsidR="00E04515" w:rsidRDefault="00E04515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04515" w:rsidRDefault="00E04515" w:rsidP="00E14D37">
      <w:pPr>
        <w:spacing w:after="0" w:line="240" w:lineRule="auto"/>
      </w:pPr>
      <w:r>
        <w:separator/>
      </w:r>
    </w:p>
  </w:footnote>
  <w:footnote w:type="continuationSeparator" w:id="0">
    <w:p w:rsidR="00E04515" w:rsidRDefault="00E04515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437B67" w:rsidP="00437B67">
    <w:pPr>
      <w:pStyle w:val="Header"/>
      <w:tabs>
        <w:tab w:val="left" w:pos="2763"/>
      </w:tabs>
    </w:pPr>
    <w:r>
      <w:tab/>
    </w:r>
    <w:r>
      <w:tab/>
    </w:r>
    <w:r>
      <w:tab/>
    </w: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A56037" w:rsidP="00A56037">
    <w:pPr>
      <w:pStyle w:val="Header"/>
      <w:tabs>
        <w:tab w:val="clear" w:pos="4680"/>
        <w:tab w:val="clear" w:pos="9360"/>
        <w:tab w:val="left" w:pos="6614"/>
      </w:tabs>
    </w:pPr>
    <w:r>
      <w:tab/>
    </w:r>
  </w:p>
  <w:p w:rsidR="00240026" w:rsidRDefault="00240026" w:rsidP="00A56037">
    <w:pPr>
      <w:pStyle w:val="Header"/>
      <w:tabs>
        <w:tab w:val="clear" w:pos="4680"/>
        <w:tab w:val="left" w:pos="936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4878CE" w:rsidRDefault="004878C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732E" w:rsidRDefault="0064732E">
    <w:pPr>
      <w:pStyle w:val="Header"/>
    </w:pPr>
  </w:p>
  <w:p w:rsidR="00CB5387" w:rsidRDefault="00CB5387">
    <w:pPr>
      <w:pStyle w:val="Header"/>
    </w:pPr>
  </w:p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 w:rsidP="00426CAB">
    <w:pPr>
      <w:tabs>
        <w:tab w:val="left" w:pos="9327"/>
      </w:tabs>
    </w:pPr>
    <w:r>
      <w:tab/>
    </w:r>
  </w:p>
  <w:p w:rsidR="00426CAB" w:rsidRDefault="00426CAB" w:rsidP="00B00541">
    <w:pPr>
      <w:tabs>
        <w:tab w:val="left" w:pos="9327"/>
        <w:tab w:val="left" w:pos="10331"/>
      </w:tabs>
    </w:pPr>
    <w:r>
      <w:tab/>
    </w:r>
  </w:p>
  <w:p w:rsidR="00426CAB" w:rsidRDefault="00426CAB" w:rsidP="00426CAB">
    <w:pPr>
      <w:tabs>
        <w:tab w:val="left" w:pos="9327"/>
      </w:tabs>
    </w:pPr>
  </w:p>
  <w:p w:rsidR="00426CAB" w:rsidRDefault="00426CAB" w:rsidP="00426CAB">
    <w:pPr>
      <w:tabs>
        <w:tab w:val="left" w:pos="9327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41939"/>
    <w:multiLevelType w:val="hybridMultilevel"/>
    <w:tmpl w:val="8514D97C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944190"/>
    <w:multiLevelType w:val="hybridMultilevel"/>
    <w:tmpl w:val="3EAA4D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520184"/>
    <w:multiLevelType w:val="hybridMultilevel"/>
    <w:tmpl w:val="97E812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661AA1"/>
    <w:multiLevelType w:val="hybridMultilevel"/>
    <w:tmpl w:val="6DACD99A"/>
    <w:lvl w:ilvl="0" w:tplc="3B269E40">
      <w:start w:val="1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C174313"/>
    <w:multiLevelType w:val="hybridMultilevel"/>
    <w:tmpl w:val="81BCAF64"/>
    <w:lvl w:ilvl="0" w:tplc="F9B6866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0869D8"/>
    <w:multiLevelType w:val="hybridMultilevel"/>
    <w:tmpl w:val="9F560FF6"/>
    <w:lvl w:ilvl="0" w:tplc="F9B6866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8627610"/>
    <w:multiLevelType w:val="hybridMultilevel"/>
    <w:tmpl w:val="5D005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A342607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C316B59"/>
    <w:multiLevelType w:val="hybridMultilevel"/>
    <w:tmpl w:val="B3DC9F82"/>
    <w:lvl w:ilvl="0" w:tplc="EC041010">
      <w:start w:val="22"/>
      <w:numFmt w:val="decimal"/>
      <w:lvlText w:val="%1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9">
    <w:nsid w:val="41C159D4"/>
    <w:multiLevelType w:val="hybridMultilevel"/>
    <w:tmpl w:val="B742D7C4"/>
    <w:lvl w:ilvl="0" w:tplc="346456E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A063163"/>
    <w:multiLevelType w:val="hybridMultilevel"/>
    <w:tmpl w:val="70E6C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FF85631"/>
    <w:multiLevelType w:val="hybridMultilevel"/>
    <w:tmpl w:val="2766C7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64A3A82"/>
    <w:multiLevelType w:val="hybridMultilevel"/>
    <w:tmpl w:val="AB02F0D6"/>
    <w:lvl w:ilvl="0" w:tplc="52C4C3B0">
      <w:start w:val="9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11"/>
  </w:num>
  <w:num w:numId="5">
    <w:abstractNumId w:val="10"/>
  </w:num>
  <w:num w:numId="6">
    <w:abstractNumId w:val="9"/>
  </w:num>
  <w:num w:numId="7">
    <w:abstractNumId w:val="7"/>
  </w:num>
  <w:num w:numId="8">
    <w:abstractNumId w:val="4"/>
  </w:num>
  <w:num w:numId="9">
    <w:abstractNumId w:val="3"/>
  </w:num>
  <w:num w:numId="10">
    <w:abstractNumId w:val="8"/>
  </w:num>
  <w:num w:numId="11">
    <w:abstractNumId w:val="5"/>
  </w:num>
  <w:num w:numId="12">
    <w:abstractNumId w:val="1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attachedTemplate r:id="rId1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6EFF"/>
    <w:rsid w:val="0000087B"/>
    <w:rsid w:val="000016D9"/>
    <w:rsid w:val="0000214D"/>
    <w:rsid w:val="00002D3F"/>
    <w:rsid w:val="00003D6B"/>
    <w:rsid w:val="000048B1"/>
    <w:rsid w:val="00004EC0"/>
    <w:rsid w:val="00006CC0"/>
    <w:rsid w:val="00013E7F"/>
    <w:rsid w:val="000142AA"/>
    <w:rsid w:val="00014F81"/>
    <w:rsid w:val="000152A5"/>
    <w:rsid w:val="0001582F"/>
    <w:rsid w:val="00022A54"/>
    <w:rsid w:val="00025504"/>
    <w:rsid w:val="0002692F"/>
    <w:rsid w:val="00027363"/>
    <w:rsid w:val="000277B2"/>
    <w:rsid w:val="00034A6E"/>
    <w:rsid w:val="00035405"/>
    <w:rsid w:val="00036687"/>
    <w:rsid w:val="000367E5"/>
    <w:rsid w:val="00041174"/>
    <w:rsid w:val="00041813"/>
    <w:rsid w:val="00042CED"/>
    <w:rsid w:val="00045295"/>
    <w:rsid w:val="00046E13"/>
    <w:rsid w:val="000539DC"/>
    <w:rsid w:val="0006268D"/>
    <w:rsid w:val="00065B1F"/>
    <w:rsid w:val="000662A4"/>
    <w:rsid w:val="00067FE6"/>
    <w:rsid w:val="00070F36"/>
    <w:rsid w:val="00072ADE"/>
    <w:rsid w:val="00075972"/>
    <w:rsid w:val="00081760"/>
    <w:rsid w:val="00086773"/>
    <w:rsid w:val="00087B2F"/>
    <w:rsid w:val="00090CC2"/>
    <w:rsid w:val="00090CE1"/>
    <w:rsid w:val="00092893"/>
    <w:rsid w:val="00092D86"/>
    <w:rsid w:val="00094F7A"/>
    <w:rsid w:val="000A0C90"/>
    <w:rsid w:val="000A25BE"/>
    <w:rsid w:val="000A686B"/>
    <w:rsid w:val="000A6BE0"/>
    <w:rsid w:val="000B07E9"/>
    <w:rsid w:val="000B0FDE"/>
    <w:rsid w:val="000B2B02"/>
    <w:rsid w:val="000B2D1F"/>
    <w:rsid w:val="000B3E14"/>
    <w:rsid w:val="000B45DE"/>
    <w:rsid w:val="000B514D"/>
    <w:rsid w:val="000B7C5D"/>
    <w:rsid w:val="000C043B"/>
    <w:rsid w:val="000C4A08"/>
    <w:rsid w:val="000C628E"/>
    <w:rsid w:val="000D06B5"/>
    <w:rsid w:val="000D17FA"/>
    <w:rsid w:val="000D1D24"/>
    <w:rsid w:val="000D21AD"/>
    <w:rsid w:val="000D6D68"/>
    <w:rsid w:val="000D7E88"/>
    <w:rsid w:val="000E0524"/>
    <w:rsid w:val="000E2A33"/>
    <w:rsid w:val="000E331A"/>
    <w:rsid w:val="000E5684"/>
    <w:rsid w:val="000E5909"/>
    <w:rsid w:val="000E5E49"/>
    <w:rsid w:val="000E73F7"/>
    <w:rsid w:val="000E7EA4"/>
    <w:rsid w:val="000F3A5A"/>
    <w:rsid w:val="000F7A25"/>
    <w:rsid w:val="00100BA4"/>
    <w:rsid w:val="00101ED9"/>
    <w:rsid w:val="00105651"/>
    <w:rsid w:val="00110528"/>
    <w:rsid w:val="00111369"/>
    <w:rsid w:val="001149CC"/>
    <w:rsid w:val="00116A75"/>
    <w:rsid w:val="00117305"/>
    <w:rsid w:val="00120953"/>
    <w:rsid w:val="0012414D"/>
    <w:rsid w:val="001244CA"/>
    <w:rsid w:val="00124F42"/>
    <w:rsid w:val="00125FF2"/>
    <w:rsid w:val="0012776E"/>
    <w:rsid w:val="0013171D"/>
    <w:rsid w:val="0013439C"/>
    <w:rsid w:val="00134CE5"/>
    <w:rsid w:val="0013586E"/>
    <w:rsid w:val="0013703A"/>
    <w:rsid w:val="00140204"/>
    <w:rsid w:val="0014095A"/>
    <w:rsid w:val="00141D97"/>
    <w:rsid w:val="00141E4B"/>
    <w:rsid w:val="00142B69"/>
    <w:rsid w:val="00144218"/>
    <w:rsid w:val="00145CAF"/>
    <w:rsid w:val="00150C1A"/>
    <w:rsid w:val="00150F6B"/>
    <w:rsid w:val="00156303"/>
    <w:rsid w:val="0015641D"/>
    <w:rsid w:val="00156BE2"/>
    <w:rsid w:val="00157719"/>
    <w:rsid w:val="00157D1A"/>
    <w:rsid w:val="00165028"/>
    <w:rsid w:val="00165C52"/>
    <w:rsid w:val="00171A70"/>
    <w:rsid w:val="001731C4"/>
    <w:rsid w:val="00181D8F"/>
    <w:rsid w:val="0018334F"/>
    <w:rsid w:val="00186A64"/>
    <w:rsid w:val="00186DC0"/>
    <w:rsid w:val="00186EFF"/>
    <w:rsid w:val="0018734F"/>
    <w:rsid w:val="00187931"/>
    <w:rsid w:val="00187BDB"/>
    <w:rsid w:val="00187FAA"/>
    <w:rsid w:val="00190C7C"/>
    <w:rsid w:val="00191789"/>
    <w:rsid w:val="00194C86"/>
    <w:rsid w:val="001A248F"/>
    <w:rsid w:val="001B2270"/>
    <w:rsid w:val="001B4F84"/>
    <w:rsid w:val="001B51C0"/>
    <w:rsid w:val="001B6934"/>
    <w:rsid w:val="001B69A0"/>
    <w:rsid w:val="001B72DC"/>
    <w:rsid w:val="001B7B18"/>
    <w:rsid w:val="001C53FC"/>
    <w:rsid w:val="001C59AA"/>
    <w:rsid w:val="001C744E"/>
    <w:rsid w:val="001D0864"/>
    <w:rsid w:val="001D13FE"/>
    <w:rsid w:val="001D7EB3"/>
    <w:rsid w:val="001E0F61"/>
    <w:rsid w:val="001E177F"/>
    <w:rsid w:val="001E2D56"/>
    <w:rsid w:val="001E6E9D"/>
    <w:rsid w:val="001E7F0F"/>
    <w:rsid w:val="001F0EE8"/>
    <w:rsid w:val="001F1D38"/>
    <w:rsid w:val="001F3021"/>
    <w:rsid w:val="001F3588"/>
    <w:rsid w:val="001F6817"/>
    <w:rsid w:val="00202465"/>
    <w:rsid w:val="00203901"/>
    <w:rsid w:val="00206079"/>
    <w:rsid w:val="0020638F"/>
    <w:rsid w:val="00206E49"/>
    <w:rsid w:val="00207BC8"/>
    <w:rsid w:val="00211A30"/>
    <w:rsid w:val="00212045"/>
    <w:rsid w:val="00216C4A"/>
    <w:rsid w:val="00220282"/>
    <w:rsid w:val="002225EE"/>
    <w:rsid w:val="002233A9"/>
    <w:rsid w:val="00223C9F"/>
    <w:rsid w:val="00233576"/>
    <w:rsid w:val="00240026"/>
    <w:rsid w:val="00241EED"/>
    <w:rsid w:val="002434C6"/>
    <w:rsid w:val="00243582"/>
    <w:rsid w:val="00243D59"/>
    <w:rsid w:val="00246882"/>
    <w:rsid w:val="00246986"/>
    <w:rsid w:val="00246ECC"/>
    <w:rsid w:val="002504FA"/>
    <w:rsid w:val="0025090E"/>
    <w:rsid w:val="00251EC6"/>
    <w:rsid w:val="00252905"/>
    <w:rsid w:val="00252BD5"/>
    <w:rsid w:val="00256342"/>
    <w:rsid w:val="00257EC7"/>
    <w:rsid w:val="00260127"/>
    <w:rsid w:val="0026274A"/>
    <w:rsid w:val="002634BD"/>
    <w:rsid w:val="00263571"/>
    <w:rsid w:val="00263EA2"/>
    <w:rsid w:val="002645BD"/>
    <w:rsid w:val="00265D38"/>
    <w:rsid w:val="00266225"/>
    <w:rsid w:val="00266AFF"/>
    <w:rsid w:val="002673A6"/>
    <w:rsid w:val="002720EB"/>
    <w:rsid w:val="002740F6"/>
    <w:rsid w:val="00275A48"/>
    <w:rsid w:val="00276068"/>
    <w:rsid w:val="00276FF8"/>
    <w:rsid w:val="00277EE1"/>
    <w:rsid w:val="002803DD"/>
    <w:rsid w:val="00290EFC"/>
    <w:rsid w:val="002913F5"/>
    <w:rsid w:val="00294EDB"/>
    <w:rsid w:val="00295EA9"/>
    <w:rsid w:val="00297DF2"/>
    <w:rsid w:val="002A3B06"/>
    <w:rsid w:val="002A56B9"/>
    <w:rsid w:val="002A5934"/>
    <w:rsid w:val="002A6085"/>
    <w:rsid w:val="002A66AE"/>
    <w:rsid w:val="002B0345"/>
    <w:rsid w:val="002B14AB"/>
    <w:rsid w:val="002B247E"/>
    <w:rsid w:val="002B26AE"/>
    <w:rsid w:val="002B2721"/>
    <w:rsid w:val="002B34B6"/>
    <w:rsid w:val="002B4F15"/>
    <w:rsid w:val="002B5F4A"/>
    <w:rsid w:val="002B6637"/>
    <w:rsid w:val="002B6FD6"/>
    <w:rsid w:val="002B7B72"/>
    <w:rsid w:val="002C0028"/>
    <w:rsid w:val="002C03C7"/>
    <w:rsid w:val="002C1227"/>
    <w:rsid w:val="002C253A"/>
    <w:rsid w:val="002C3368"/>
    <w:rsid w:val="002C3AD5"/>
    <w:rsid w:val="002C4A8C"/>
    <w:rsid w:val="002C65B0"/>
    <w:rsid w:val="002C6CDF"/>
    <w:rsid w:val="002D0E02"/>
    <w:rsid w:val="002D1097"/>
    <w:rsid w:val="002D16F3"/>
    <w:rsid w:val="002D2DED"/>
    <w:rsid w:val="002D5221"/>
    <w:rsid w:val="002D6039"/>
    <w:rsid w:val="002D6401"/>
    <w:rsid w:val="002E1C80"/>
    <w:rsid w:val="002E1E33"/>
    <w:rsid w:val="002E35DF"/>
    <w:rsid w:val="002E36AD"/>
    <w:rsid w:val="002E5BFB"/>
    <w:rsid w:val="002E5E71"/>
    <w:rsid w:val="002F1C6A"/>
    <w:rsid w:val="002F50B6"/>
    <w:rsid w:val="00301C3C"/>
    <w:rsid w:val="00303D16"/>
    <w:rsid w:val="00304165"/>
    <w:rsid w:val="00305567"/>
    <w:rsid w:val="0030621A"/>
    <w:rsid w:val="00306AF4"/>
    <w:rsid w:val="00310E7A"/>
    <w:rsid w:val="00311958"/>
    <w:rsid w:val="00312596"/>
    <w:rsid w:val="00312D89"/>
    <w:rsid w:val="003139C5"/>
    <w:rsid w:val="003152BD"/>
    <w:rsid w:val="00317EEC"/>
    <w:rsid w:val="00320CF9"/>
    <w:rsid w:val="003212F1"/>
    <w:rsid w:val="003216DD"/>
    <w:rsid w:val="003227D9"/>
    <w:rsid w:val="00322A53"/>
    <w:rsid w:val="0032598D"/>
    <w:rsid w:val="0032605E"/>
    <w:rsid w:val="00326A10"/>
    <w:rsid w:val="0033038D"/>
    <w:rsid w:val="00330EB3"/>
    <w:rsid w:val="00331E56"/>
    <w:rsid w:val="0033242F"/>
    <w:rsid w:val="00334203"/>
    <w:rsid w:val="003343AD"/>
    <w:rsid w:val="00334501"/>
    <w:rsid w:val="00336920"/>
    <w:rsid w:val="003373DD"/>
    <w:rsid w:val="003405FD"/>
    <w:rsid w:val="00346059"/>
    <w:rsid w:val="00346EED"/>
    <w:rsid w:val="003515C0"/>
    <w:rsid w:val="00351AEE"/>
    <w:rsid w:val="00352719"/>
    <w:rsid w:val="003615E9"/>
    <w:rsid w:val="0036429B"/>
    <w:rsid w:val="0037633A"/>
    <w:rsid w:val="00376FCF"/>
    <w:rsid w:val="0037716F"/>
    <w:rsid w:val="003805DC"/>
    <w:rsid w:val="00380A79"/>
    <w:rsid w:val="00383E26"/>
    <w:rsid w:val="00383E9F"/>
    <w:rsid w:val="00386DFE"/>
    <w:rsid w:val="00387855"/>
    <w:rsid w:val="00390F26"/>
    <w:rsid w:val="00394753"/>
    <w:rsid w:val="00396D14"/>
    <w:rsid w:val="00397AC1"/>
    <w:rsid w:val="003A329A"/>
    <w:rsid w:val="003A43F8"/>
    <w:rsid w:val="003A613A"/>
    <w:rsid w:val="003A6962"/>
    <w:rsid w:val="003B1764"/>
    <w:rsid w:val="003B534F"/>
    <w:rsid w:val="003B70C0"/>
    <w:rsid w:val="003C22A6"/>
    <w:rsid w:val="003C2855"/>
    <w:rsid w:val="003C441F"/>
    <w:rsid w:val="003C494F"/>
    <w:rsid w:val="003C6A5D"/>
    <w:rsid w:val="003C6C46"/>
    <w:rsid w:val="003C72EC"/>
    <w:rsid w:val="003D3558"/>
    <w:rsid w:val="003D367A"/>
    <w:rsid w:val="003D651E"/>
    <w:rsid w:val="003E19DD"/>
    <w:rsid w:val="003E3358"/>
    <w:rsid w:val="003E3687"/>
    <w:rsid w:val="003E45B5"/>
    <w:rsid w:val="003E4F7C"/>
    <w:rsid w:val="003E536D"/>
    <w:rsid w:val="003E58B8"/>
    <w:rsid w:val="003E5D47"/>
    <w:rsid w:val="003F0B33"/>
    <w:rsid w:val="003F3480"/>
    <w:rsid w:val="003F67B2"/>
    <w:rsid w:val="003F6BB3"/>
    <w:rsid w:val="003F7284"/>
    <w:rsid w:val="003F7B25"/>
    <w:rsid w:val="00402EE2"/>
    <w:rsid w:val="00404BAD"/>
    <w:rsid w:val="00406170"/>
    <w:rsid w:val="004061C8"/>
    <w:rsid w:val="004071A6"/>
    <w:rsid w:val="00410588"/>
    <w:rsid w:val="00410598"/>
    <w:rsid w:val="00411BEC"/>
    <w:rsid w:val="00412A92"/>
    <w:rsid w:val="0041403C"/>
    <w:rsid w:val="0041529D"/>
    <w:rsid w:val="004159F4"/>
    <w:rsid w:val="00416EBD"/>
    <w:rsid w:val="00417A2B"/>
    <w:rsid w:val="0042048F"/>
    <w:rsid w:val="00420B5D"/>
    <w:rsid w:val="004213EB"/>
    <w:rsid w:val="0042140B"/>
    <w:rsid w:val="0042541F"/>
    <w:rsid w:val="00426CAB"/>
    <w:rsid w:val="00427266"/>
    <w:rsid w:val="00431A6A"/>
    <w:rsid w:val="00433F6C"/>
    <w:rsid w:val="004342CF"/>
    <w:rsid w:val="00437B67"/>
    <w:rsid w:val="004405BE"/>
    <w:rsid w:val="00440C37"/>
    <w:rsid w:val="0044211A"/>
    <w:rsid w:val="0044419F"/>
    <w:rsid w:val="00444E02"/>
    <w:rsid w:val="004461B1"/>
    <w:rsid w:val="00447E95"/>
    <w:rsid w:val="00451B25"/>
    <w:rsid w:val="00454A96"/>
    <w:rsid w:val="00455D3B"/>
    <w:rsid w:val="00456E36"/>
    <w:rsid w:val="0046614F"/>
    <w:rsid w:val="004668D3"/>
    <w:rsid w:val="00467339"/>
    <w:rsid w:val="004700AB"/>
    <w:rsid w:val="0047459D"/>
    <w:rsid w:val="004801B0"/>
    <w:rsid w:val="00480F52"/>
    <w:rsid w:val="00481DFA"/>
    <w:rsid w:val="0048295D"/>
    <w:rsid w:val="00483ACD"/>
    <w:rsid w:val="00484D18"/>
    <w:rsid w:val="00485878"/>
    <w:rsid w:val="00486D30"/>
    <w:rsid w:val="00487270"/>
    <w:rsid w:val="004878CE"/>
    <w:rsid w:val="00490A4A"/>
    <w:rsid w:val="00492B3A"/>
    <w:rsid w:val="00495737"/>
    <w:rsid w:val="0049574A"/>
    <w:rsid w:val="004A13B0"/>
    <w:rsid w:val="004A1C36"/>
    <w:rsid w:val="004A22AA"/>
    <w:rsid w:val="004A2510"/>
    <w:rsid w:val="004A58DA"/>
    <w:rsid w:val="004A5E0E"/>
    <w:rsid w:val="004B19E0"/>
    <w:rsid w:val="004B33D2"/>
    <w:rsid w:val="004B3E1F"/>
    <w:rsid w:val="004B5887"/>
    <w:rsid w:val="004C13B5"/>
    <w:rsid w:val="004C1A53"/>
    <w:rsid w:val="004C2D5D"/>
    <w:rsid w:val="004C69BE"/>
    <w:rsid w:val="004D0114"/>
    <w:rsid w:val="004D014F"/>
    <w:rsid w:val="004D1616"/>
    <w:rsid w:val="004E4BC8"/>
    <w:rsid w:val="004E5094"/>
    <w:rsid w:val="004F0691"/>
    <w:rsid w:val="004F2AE5"/>
    <w:rsid w:val="004F451E"/>
    <w:rsid w:val="004F5EDF"/>
    <w:rsid w:val="005009AC"/>
    <w:rsid w:val="00500A4C"/>
    <w:rsid w:val="005043C9"/>
    <w:rsid w:val="0050697D"/>
    <w:rsid w:val="005071C1"/>
    <w:rsid w:val="005102B7"/>
    <w:rsid w:val="005128B4"/>
    <w:rsid w:val="00520CE3"/>
    <w:rsid w:val="00523A07"/>
    <w:rsid w:val="00523B7C"/>
    <w:rsid w:val="00524BE5"/>
    <w:rsid w:val="005312BD"/>
    <w:rsid w:val="00531517"/>
    <w:rsid w:val="005336EE"/>
    <w:rsid w:val="005339DC"/>
    <w:rsid w:val="00533F6D"/>
    <w:rsid w:val="00534399"/>
    <w:rsid w:val="00535D11"/>
    <w:rsid w:val="0053623E"/>
    <w:rsid w:val="005412BB"/>
    <w:rsid w:val="005412E5"/>
    <w:rsid w:val="00542255"/>
    <w:rsid w:val="0054336E"/>
    <w:rsid w:val="00543C89"/>
    <w:rsid w:val="00543F74"/>
    <w:rsid w:val="00543F80"/>
    <w:rsid w:val="005458E2"/>
    <w:rsid w:val="00547C17"/>
    <w:rsid w:val="005525D1"/>
    <w:rsid w:val="005533D5"/>
    <w:rsid w:val="00555947"/>
    <w:rsid w:val="005605B5"/>
    <w:rsid w:val="005620B7"/>
    <w:rsid w:val="005700C2"/>
    <w:rsid w:val="005708E5"/>
    <w:rsid w:val="005716C1"/>
    <w:rsid w:val="00572AE0"/>
    <w:rsid w:val="00574882"/>
    <w:rsid w:val="00574E5D"/>
    <w:rsid w:val="00574F38"/>
    <w:rsid w:val="00575897"/>
    <w:rsid w:val="005772B1"/>
    <w:rsid w:val="00577435"/>
    <w:rsid w:val="0058031F"/>
    <w:rsid w:val="00580BF7"/>
    <w:rsid w:val="005816C3"/>
    <w:rsid w:val="005825CB"/>
    <w:rsid w:val="005830FC"/>
    <w:rsid w:val="00584997"/>
    <w:rsid w:val="005876B3"/>
    <w:rsid w:val="00587BE5"/>
    <w:rsid w:val="0059089F"/>
    <w:rsid w:val="00592C67"/>
    <w:rsid w:val="00594FC6"/>
    <w:rsid w:val="005A34D9"/>
    <w:rsid w:val="005A6B0E"/>
    <w:rsid w:val="005A7C5B"/>
    <w:rsid w:val="005B5763"/>
    <w:rsid w:val="005B6B90"/>
    <w:rsid w:val="005C1A24"/>
    <w:rsid w:val="005C1F7A"/>
    <w:rsid w:val="005C3F91"/>
    <w:rsid w:val="005C4644"/>
    <w:rsid w:val="005D0C0C"/>
    <w:rsid w:val="005D11D6"/>
    <w:rsid w:val="005D46ED"/>
    <w:rsid w:val="005D7C56"/>
    <w:rsid w:val="005E43EB"/>
    <w:rsid w:val="005E6E20"/>
    <w:rsid w:val="005F1E11"/>
    <w:rsid w:val="005F1ECF"/>
    <w:rsid w:val="005F5142"/>
    <w:rsid w:val="005F51BD"/>
    <w:rsid w:val="005F572B"/>
    <w:rsid w:val="005F697F"/>
    <w:rsid w:val="00601CF5"/>
    <w:rsid w:val="00602A7A"/>
    <w:rsid w:val="00603D04"/>
    <w:rsid w:val="0060402E"/>
    <w:rsid w:val="0060405D"/>
    <w:rsid w:val="006073BC"/>
    <w:rsid w:val="00607657"/>
    <w:rsid w:val="006142A1"/>
    <w:rsid w:val="0061510D"/>
    <w:rsid w:val="00615B46"/>
    <w:rsid w:val="00615D57"/>
    <w:rsid w:val="00615DEF"/>
    <w:rsid w:val="00617DE3"/>
    <w:rsid w:val="0062067B"/>
    <w:rsid w:val="006211EA"/>
    <w:rsid w:val="00631324"/>
    <w:rsid w:val="006313C4"/>
    <w:rsid w:val="00632EB2"/>
    <w:rsid w:val="00636E13"/>
    <w:rsid w:val="00643F90"/>
    <w:rsid w:val="0064732E"/>
    <w:rsid w:val="00650389"/>
    <w:rsid w:val="00650526"/>
    <w:rsid w:val="00650CEE"/>
    <w:rsid w:val="00650DF9"/>
    <w:rsid w:val="00654F80"/>
    <w:rsid w:val="00656C0C"/>
    <w:rsid w:val="006573A1"/>
    <w:rsid w:val="00663029"/>
    <w:rsid w:val="00663DC4"/>
    <w:rsid w:val="006667A7"/>
    <w:rsid w:val="00672148"/>
    <w:rsid w:val="00675334"/>
    <w:rsid w:val="006763AC"/>
    <w:rsid w:val="00677717"/>
    <w:rsid w:val="00680052"/>
    <w:rsid w:val="00680184"/>
    <w:rsid w:val="00681D4B"/>
    <w:rsid w:val="00684A61"/>
    <w:rsid w:val="00684EA8"/>
    <w:rsid w:val="00685773"/>
    <w:rsid w:val="00687ECF"/>
    <w:rsid w:val="0069177D"/>
    <w:rsid w:val="006A20A9"/>
    <w:rsid w:val="006A5C03"/>
    <w:rsid w:val="006A79FB"/>
    <w:rsid w:val="006B1916"/>
    <w:rsid w:val="006B3999"/>
    <w:rsid w:val="006B3CAB"/>
    <w:rsid w:val="006B4E52"/>
    <w:rsid w:val="006B5E37"/>
    <w:rsid w:val="006B6645"/>
    <w:rsid w:val="006B69E8"/>
    <w:rsid w:val="006C0129"/>
    <w:rsid w:val="006C1C84"/>
    <w:rsid w:val="006C2B3A"/>
    <w:rsid w:val="006C306A"/>
    <w:rsid w:val="006C4775"/>
    <w:rsid w:val="006D0C87"/>
    <w:rsid w:val="006D0E7E"/>
    <w:rsid w:val="006D6468"/>
    <w:rsid w:val="006E14E3"/>
    <w:rsid w:val="006E209A"/>
    <w:rsid w:val="006E70F2"/>
    <w:rsid w:val="006F1566"/>
    <w:rsid w:val="006F20FE"/>
    <w:rsid w:val="006F4180"/>
    <w:rsid w:val="006F44AA"/>
    <w:rsid w:val="006F47C3"/>
    <w:rsid w:val="006F6E34"/>
    <w:rsid w:val="006F740F"/>
    <w:rsid w:val="007005B8"/>
    <w:rsid w:val="00702845"/>
    <w:rsid w:val="00711971"/>
    <w:rsid w:val="00713ACA"/>
    <w:rsid w:val="0071742C"/>
    <w:rsid w:val="00727E15"/>
    <w:rsid w:val="00731FD1"/>
    <w:rsid w:val="00732C9E"/>
    <w:rsid w:val="00733670"/>
    <w:rsid w:val="00747096"/>
    <w:rsid w:val="00753771"/>
    <w:rsid w:val="00760282"/>
    <w:rsid w:val="00764F22"/>
    <w:rsid w:val="00766BE7"/>
    <w:rsid w:val="00770500"/>
    <w:rsid w:val="007713A6"/>
    <w:rsid w:val="00773CC4"/>
    <w:rsid w:val="00773CD0"/>
    <w:rsid w:val="007779C7"/>
    <w:rsid w:val="0078313B"/>
    <w:rsid w:val="0078435A"/>
    <w:rsid w:val="00785454"/>
    <w:rsid w:val="00791346"/>
    <w:rsid w:val="00795C0F"/>
    <w:rsid w:val="00797437"/>
    <w:rsid w:val="007A1B99"/>
    <w:rsid w:val="007A20F6"/>
    <w:rsid w:val="007A2BF4"/>
    <w:rsid w:val="007A7D1F"/>
    <w:rsid w:val="007B0594"/>
    <w:rsid w:val="007B283D"/>
    <w:rsid w:val="007B41CE"/>
    <w:rsid w:val="007C6FE1"/>
    <w:rsid w:val="007D01A8"/>
    <w:rsid w:val="007D25D7"/>
    <w:rsid w:val="007D5697"/>
    <w:rsid w:val="007D7441"/>
    <w:rsid w:val="007D7F3C"/>
    <w:rsid w:val="007E0747"/>
    <w:rsid w:val="007E0783"/>
    <w:rsid w:val="007E45A8"/>
    <w:rsid w:val="007E5E2E"/>
    <w:rsid w:val="007F0EBD"/>
    <w:rsid w:val="007F115C"/>
    <w:rsid w:val="007F1513"/>
    <w:rsid w:val="007F3338"/>
    <w:rsid w:val="007F3775"/>
    <w:rsid w:val="007F3B2A"/>
    <w:rsid w:val="007F49D0"/>
    <w:rsid w:val="007F6F5D"/>
    <w:rsid w:val="007F77FD"/>
    <w:rsid w:val="008001AF"/>
    <w:rsid w:val="00802A04"/>
    <w:rsid w:val="0080387D"/>
    <w:rsid w:val="00810B3A"/>
    <w:rsid w:val="00812A07"/>
    <w:rsid w:val="00815544"/>
    <w:rsid w:val="00815628"/>
    <w:rsid w:val="008162E6"/>
    <w:rsid w:val="00816F2B"/>
    <w:rsid w:val="00821295"/>
    <w:rsid w:val="008224A1"/>
    <w:rsid w:val="008235A4"/>
    <w:rsid w:val="00823BF0"/>
    <w:rsid w:val="00826181"/>
    <w:rsid w:val="008266BC"/>
    <w:rsid w:val="00833C88"/>
    <w:rsid w:val="00835520"/>
    <w:rsid w:val="0083695B"/>
    <w:rsid w:val="00841911"/>
    <w:rsid w:val="0084236A"/>
    <w:rsid w:val="00842400"/>
    <w:rsid w:val="0084322B"/>
    <w:rsid w:val="00843845"/>
    <w:rsid w:val="008442BC"/>
    <w:rsid w:val="008452D2"/>
    <w:rsid w:val="0084536C"/>
    <w:rsid w:val="00846082"/>
    <w:rsid w:val="008538C2"/>
    <w:rsid w:val="00853C18"/>
    <w:rsid w:val="00855100"/>
    <w:rsid w:val="00855325"/>
    <w:rsid w:val="00857D68"/>
    <w:rsid w:val="00861DC0"/>
    <w:rsid w:val="00861EFC"/>
    <w:rsid w:val="00862BD7"/>
    <w:rsid w:val="008637C0"/>
    <w:rsid w:val="00864AF2"/>
    <w:rsid w:val="00865587"/>
    <w:rsid w:val="0086740F"/>
    <w:rsid w:val="00882F11"/>
    <w:rsid w:val="0088430D"/>
    <w:rsid w:val="00886CC7"/>
    <w:rsid w:val="008940BA"/>
    <w:rsid w:val="00895AF7"/>
    <w:rsid w:val="00897E0E"/>
    <w:rsid w:val="008A079F"/>
    <w:rsid w:val="008A282D"/>
    <w:rsid w:val="008A36F5"/>
    <w:rsid w:val="008A3A61"/>
    <w:rsid w:val="008A444C"/>
    <w:rsid w:val="008A4C8A"/>
    <w:rsid w:val="008A590F"/>
    <w:rsid w:val="008A65EC"/>
    <w:rsid w:val="008B0D93"/>
    <w:rsid w:val="008B5798"/>
    <w:rsid w:val="008C0615"/>
    <w:rsid w:val="008C084A"/>
    <w:rsid w:val="008C7D8A"/>
    <w:rsid w:val="008D0298"/>
    <w:rsid w:val="008D08D9"/>
    <w:rsid w:val="008D0DFE"/>
    <w:rsid w:val="008D18F4"/>
    <w:rsid w:val="008D42EE"/>
    <w:rsid w:val="008D5A94"/>
    <w:rsid w:val="008D6BBE"/>
    <w:rsid w:val="008D72D4"/>
    <w:rsid w:val="008E32C5"/>
    <w:rsid w:val="008E3CC7"/>
    <w:rsid w:val="008E4D71"/>
    <w:rsid w:val="008E5657"/>
    <w:rsid w:val="008E63B7"/>
    <w:rsid w:val="008E6FA8"/>
    <w:rsid w:val="008E7330"/>
    <w:rsid w:val="008F29DB"/>
    <w:rsid w:val="008F4680"/>
    <w:rsid w:val="008F4D01"/>
    <w:rsid w:val="00901C00"/>
    <w:rsid w:val="009037D9"/>
    <w:rsid w:val="0090382B"/>
    <w:rsid w:val="00903CBD"/>
    <w:rsid w:val="00910309"/>
    <w:rsid w:val="009104EC"/>
    <w:rsid w:val="00913F2C"/>
    <w:rsid w:val="00917C5E"/>
    <w:rsid w:val="00917FB9"/>
    <w:rsid w:val="009205CA"/>
    <w:rsid w:val="009213DB"/>
    <w:rsid w:val="00921639"/>
    <w:rsid w:val="00930DA7"/>
    <w:rsid w:val="00931023"/>
    <w:rsid w:val="00933858"/>
    <w:rsid w:val="0093723D"/>
    <w:rsid w:val="00937C18"/>
    <w:rsid w:val="00944051"/>
    <w:rsid w:val="009479ED"/>
    <w:rsid w:val="00950150"/>
    <w:rsid w:val="00955B63"/>
    <w:rsid w:val="00956CF6"/>
    <w:rsid w:val="00956FC5"/>
    <w:rsid w:val="009609C8"/>
    <w:rsid w:val="00961D2B"/>
    <w:rsid w:val="00962EEB"/>
    <w:rsid w:val="00963788"/>
    <w:rsid w:val="00970743"/>
    <w:rsid w:val="00974CF0"/>
    <w:rsid w:val="00975661"/>
    <w:rsid w:val="00975869"/>
    <w:rsid w:val="00981BAA"/>
    <w:rsid w:val="00981E47"/>
    <w:rsid w:val="0098495C"/>
    <w:rsid w:val="00985BD9"/>
    <w:rsid w:val="009878B6"/>
    <w:rsid w:val="00990F53"/>
    <w:rsid w:val="0099185B"/>
    <w:rsid w:val="00992289"/>
    <w:rsid w:val="00994F49"/>
    <w:rsid w:val="00997BF9"/>
    <w:rsid w:val="009A23A7"/>
    <w:rsid w:val="009A334F"/>
    <w:rsid w:val="009A3EA4"/>
    <w:rsid w:val="009A5EB6"/>
    <w:rsid w:val="009B021B"/>
    <w:rsid w:val="009B07E1"/>
    <w:rsid w:val="009B15DC"/>
    <w:rsid w:val="009B1858"/>
    <w:rsid w:val="009B21AD"/>
    <w:rsid w:val="009B3EB3"/>
    <w:rsid w:val="009B4758"/>
    <w:rsid w:val="009B7004"/>
    <w:rsid w:val="009C32A4"/>
    <w:rsid w:val="009C4564"/>
    <w:rsid w:val="009C68CF"/>
    <w:rsid w:val="009D47D3"/>
    <w:rsid w:val="009D49F6"/>
    <w:rsid w:val="009E1D97"/>
    <w:rsid w:val="009E62E3"/>
    <w:rsid w:val="009F046F"/>
    <w:rsid w:val="009F3611"/>
    <w:rsid w:val="009F5652"/>
    <w:rsid w:val="009F69E2"/>
    <w:rsid w:val="00A0047A"/>
    <w:rsid w:val="00A0157B"/>
    <w:rsid w:val="00A02C9F"/>
    <w:rsid w:val="00A02D83"/>
    <w:rsid w:val="00A03EB1"/>
    <w:rsid w:val="00A0636C"/>
    <w:rsid w:val="00A063FD"/>
    <w:rsid w:val="00A14738"/>
    <w:rsid w:val="00A179EF"/>
    <w:rsid w:val="00A202EF"/>
    <w:rsid w:val="00A236F5"/>
    <w:rsid w:val="00A31561"/>
    <w:rsid w:val="00A31F18"/>
    <w:rsid w:val="00A348E2"/>
    <w:rsid w:val="00A368E2"/>
    <w:rsid w:val="00A420E7"/>
    <w:rsid w:val="00A45006"/>
    <w:rsid w:val="00A51F31"/>
    <w:rsid w:val="00A523F2"/>
    <w:rsid w:val="00A52762"/>
    <w:rsid w:val="00A53F9B"/>
    <w:rsid w:val="00A56037"/>
    <w:rsid w:val="00A617F7"/>
    <w:rsid w:val="00A630C4"/>
    <w:rsid w:val="00A63A94"/>
    <w:rsid w:val="00A63EC5"/>
    <w:rsid w:val="00A65D42"/>
    <w:rsid w:val="00A66AF0"/>
    <w:rsid w:val="00A66B13"/>
    <w:rsid w:val="00A66FEE"/>
    <w:rsid w:val="00A70B4F"/>
    <w:rsid w:val="00A72231"/>
    <w:rsid w:val="00A7231E"/>
    <w:rsid w:val="00A72675"/>
    <w:rsid w:val="00A76427"/>
    <w:rsid w:val="00A8209D"/>
    <w:rsid w:val="00A850A3"/>
    <w:rsid w:val="00A8660E"/>
    <w:rsid w:val="00A868A3"/>
    <w:rsid w:val="00A87509"/>
    <w:rsid w:val="00A9009E"/>
    <w:rsid w:val="00A91130"/>
    <w:rsid w:val="00A91A39"/>
    <w:rsid w:val="00A93155"/>
    <w:rsid w:val="00A94A7E"/>
    <w:rsid w:val="00A955DB"/>
    <w:rsid w:val="00AA0320"/>
    <w:rsid w:val="00AA2D92"/>
    <w:rsid w:val="00AA30C2"/>
    <w:rsid w:val="00AA3203"/>
    <w:rsid w:val="00AA33EC"/>
    <w:rsid w:val="00AB1E40"/>
    <w:rsid w:val="00AB3AC7"/>
    <w:rsid w:val="00AB5C5C"/>
    <w:rsid w:val="00AC4986"/>
    <w:rsid w:val="00AC4B05"/>
    <w:rsid w:val="00AC6CDD"/>
    <w:rsid w:val="00AC73AC"/>
    <w:rsid w:val="00AD050F"/>
    <w:rsid w:val="00AD250E"/>
    <w:rsid w:val="00AD3A93"/>
    <w:rsid w:val="00AD4446"/>
    <w:rsid w:val="00AD4F21"/>
    <w:rsid w:val="00AE0ABB"/>
    <w:rsid w:val="00AE1076"/>
    <w:rsid w:val="00AE296E"/>
    <w:rsid w:val="00AE4650"/>
    <w:rsid w:val="00AE64E2"/>
    <w:rsid w:val="00AF22F3"/>
    <w:rsid w:val="00AF42C1"/>
    <w:rsid w:val="00AF58A5"/>
    <w:rsid w:val="00B00541"/>
    <w:rsid w:val="00B034A1"/>
    <w:rsid w:val="00B04B5A"/>
    <w:rsid w:val="00B04D52"/>
    <w:rsid w:val="00B074CE"/>
    <w:rsid w:val="00B10747"/>
    <w:rsid w:val="00B109A9"/>
    <w:rsid w:val="00B109B6"/>
    <w:rsid w:val="00B10E85"/>
    <w:rsid w:val="00B1465E"/>
    <w:rsid w:val="00B15490"/>
    <w:rsid w:val="00B21CE9"/>
    <w:rsid w:val="00B223C2"/>
    <w:rsid w:val="00B2298A"/>
    <w:rsid w:val="00B2310D"/>
    <w:rsid w:val="00B23884"/>
    <w:rsid w:val="00B2398E"/>
    <w:rsid w:val="00B23A4F"/>
    <w:rsid w:val="00B25021"/>
    <w:rsid w:val="00B277ED"/>
    <w:rsid w:val="00B34453"/>
    <w:rsid w:val="00B346CB"/>
    <w:rsid w:val="00B41D5A"/>
    <w:rsid w:val="00B4466A"/>
    <w:rsid w:val="00B45DF4"/>
    <w:rsid w:val="00B46C4F"/>
    <w:rsid w:val="00B516EF"/>
    <w:rsid w:val="00B51A8E"/>
    <w:rsid w:val="00B61C42"/>
    <w:rsid w:val="00B624A8"/>
    <w:rsid w:val="00B644E9"/>
    <w:rsid w:val="00B6551F"/>
    <w:rsid w:val="00B665D9"/>
    <w:rsid w:val="00B726C5"/>
    <w:rsid w:val="00B73D7B"/>
    <w:rsid w:val="00B74649"/>
    <w:rsid w:val="00B76A69"/>
    <w:rsid w:val="00B76BF1"/>
    <w:rsid w:val="00B8237C"/>
    <w:rsid w:val="00B827A0"/>
    <w:rsid w:val="00B84D11"/>
    <w:rsid w:val="00B87034"/>
    <w:rsid w:val="00B90B43"/>
    <w:rsid w:val="00B925D3"/>
    <w:rsid w:val="00B938D3"/>
    <w:rsid w:val="00BA161F"/>
    <w:rsid w:val="00BA1B22"/>
    <w:rsid w:val="00BA1D62"/>
    <w:rsid w:val="00BA33D6"/>
    <w:rsid w:val="00BA552B"/>
    <w:rsid w:val="00BA7A35"/>
    <w:rsid w:val="00BB16E7"/>
    <w:rsid w:val="00BB2958"/>
    <w:rsid w:val="00BB2BEF"/>
    <w:rsid w:val="00BB3236"/>
    <w:rsid w:val="00BB3AB3"/>
    <w:rsid w:val="00BB4EC2"/>
    <w:rsid w:val="00BC0D16"/>
    <w:rsid w:val="00BC124A"/>
    <w:rsid w:val="00BC499F"/>
    <w:rsid w:val="00BC53C7"/>
    <w:rsid w:val="00BC5686"/>
    <w:rsid w:val="00BD2510"/>
    <w:rsid w:val="00BD30DF"/>
    <w:rsid w:val="00BD33A5"/>
    <w:rsid w:val="00BD53E2"/>
    <w:rsid w:val="00BD7CBF"/>
    <w:rsid w:val="00BD7F13"/>
    <w:rsid w:val="00BE083A"/>
    <w:rsid w:val="00BE264C"/>
    <w:rsid w:val="00BE3F73"/>
    <w:rsid w:val="00BF0BDD"/>
    <w:rsid w:val="00C009C1"/>
    <w:rsid w:val="00C00EFA"/>
    <w:rsid w:val="00C01AFA"/>
    <w:rsid w:val="00C03DE7"/>
    <w:rsid w:val="00C04729"/>
    <w:rsid w:val="00C072FF"/>
    <w:rsid w:val="00C07DBE"/>
    <w:rsid w:val="00C1621E"/>
    <w:rsid w:val="00C168F5"/>
    <w:rsid w:val="00C172F6"/>
    <w:rsid w:val="00C210CF"/>
    <w:rsid w:val="00C24062"/>
    <w:rsid w:val="00C270FB"/>
    <w:rsid w:val="00C302AA"/>
    <w:rsid w:val="00C31B6E"/>
    <w:rsid w:val="00C34425"/>
    <w:rsid w:val="00C41262"/>
    <w:rsid w:val="00C4259E"/>
    <w:rsid w:val="00C42CAE"/>
    <w:rsid w:val="00C43383"/>
    <w:rsid w:val="00C4441E"/>
    <w:rsid w:val="00C5107A"/>
    <w:rsid w:val="00C51E77"/>
    <w:rsid w:val="00C544BC"/>
    <w:rsid w:val="00C54947"/>
    <w:rsid w:val="00C54962"/>
    <w:rsid w:val="00C54DD8"/>
    <w:rsid w:val="00C56A6A"/>
    <w:rsid w:val="00C710BD"/>
    <w:rsid w:val="00C72820"/>
    <w:rsid w:val="00C77C50"/>
    <w:rsid w:val="00C82E77"/>
    <w:rsid w:val="00C865B3"/>
    <w:rsid w:val="00C8740F"/>
    <w:rsid w:val="00C87EA3"/>
    <w:rsid w:val="00C91CC8"/>
    <w:rsid w:val="00C9754D"/>
    <w:rsid w:val="00C97EEE"/>
    <w:rsid w:val="00CA25D5"/>
    <w:rsid w:val="00CA704F"/>
    <w:rsid w:val="00CB046F"/>
    <w:rsid w:val="00CB2DA2"/>
    <w:rsid w:val="00CB5387"/>
    <w:rsid w:val="00CC1B9A"/>
    <w:rsid w:val="00CC3797"/>
    <w:rsid w:val="00CC53A3"/>
    <w:rsid w:val="00CD0A7A"/>
    <w:rsid w:val="00CD0C55"/>
    <w:rsid w:val="00CD13DC"/>
    <w:rsid w:val="00CD261A"/>
    <w:rsid w:val="00CD5000"/>
    <w:rsid w:val="00CD76A2"/>
    <w:rsid w:val="00CE5729"/>
    <w:rsid w:val="00CE7C15"/>
    <w:rsid w:val="00CF0F65"/>
    <w:rsid w:val="00CF1A64"/>
    <w:rsid w:val="00CF3D9E"/>
    <w:rsid w:val="00CF62EA"/>
    <w:rsid w:val="00CF65A4"/>
    <w:rsid w:val="00CF6F98"/>
    <w:rsid w:val="00CF7A79"/>
    <w:rsid w:val="00D010BA"/>
    <w:rsid w:val="00D02F22"/>
    <w:rsid w:val="00D02F3D"/>
    <w:rsid w:val="00D04149"/>
    <w:rsid w:val="00D042EA"/>
    <w:rsid w:val="00D1013F"/>
    <w:rsid w:val="00D1077E"/>
    <w:rsid w:val="00D10C91"/>
    <w:rsid w:val="00D11B68"/>
    <w:rsid w:val="00D15925"/>
    <w:rsid w:val="00D15ACF"/>
    <w:rsid w:val="00D161B3"/>
    <w:rsid w:val="00D16FCC"/>
    <w:rsid w:val="00D2024B"/>
    <w:rsid w:val="00D2205E"/>
    <w:rsid w:val="00D22935"/>
    <w:rsid w:val="00D2540E"/>
    <w:rsid w:val="00D3140D"/>
    <w:rsid w:val="00D33573"/>
    <w:rsid w:val="00D35786"/>
    <w:rsid w:val="00D35FC2"/>
    <w:rsid w:val="00D364C8"/>
    <w:rsid w:val="00D40490"/>
    <w:rsid w:val="00D407EB"/>
    <w:rsid w:val="00D414FA"/>
    <w:rsid w:val="00D42336"/>
    <w:rsid w:val="00D446A6"/>
    <w:rsid w:val="00D475C7"/>
    <w:rsid w:val="00D478FE"/>
    <w:rsid w:val="00D47A7C"/>
    <w:rsid w:val="00D47F9F"/>
    <w:rsid w:val="00D51DF5"/>
    <w:rsid w:val="00D55CB3"/>
    <w:rsid w:val="00D55E2C"/>
    <w:rsid w:val="00D56271"/>
    <w:rsid w:val="00D65AAC"/>
    <w:rsid w:val="00D70A81"/>
    <w:rsid w:val="00D715B4"/>
    <w:rsid w:val="00D726F4"/>
    <w:rsid w:val="00D73B98"/>
    <w:rsid w:val="00D7639D"/>
    <w:rsid w:val="00D76D6B"/>
    <w:rsid w:val="00D80CC8"/>
    <w:rsid w:val="00D84F74"/>
    <w:rsid w:val="00D851A8"/>
    <w:rsid w:val="00D85213"/>
    <w:rsid w:val="00D858DD"/>
    <w:rsid w:val="00D87C9D"/>
    <w:rsid w:val="00D9567F"/>
    <w:rsid w:val="00D97DE4"/>
    <w:rsid w:val="00DA2905"/>
    <w:rsid w:val="00DA3EF9"/>
    <w:rsid w:val="00DA6282"/>
    <w:rsid w:val="00DA6EAF"/>
    <w:rsid w:val="00DA6F60"/>
    <w:rsid w:val="00DA7845"/>
    <w:rsid w:val="00DB0291"/>
    <w:rsid w:val="00DB4D92"/>
    <w:rsid w:val="00DB61CD"/>
    <w:rsid w:val="00DB6D39"/>
    <w:rsid w:val="00DB6EA6"/>
    <w:rsid w:val="00DB77B8"/>
    <w:rsid w:val="00DC1960"/>
    <w:rsid w:val="00DC1BF4"/>
    <w:rsid w:val="00DC237E"/>
    <w:rsid w:val="00DC4B9F"/>
    <w:rsid w:val="00DC5805"/>
    <w:rsid w:val="00DD36FC"/>
    <w:rsid w:val="00DD3A61"/>
    <w:rsid w:val="00DD4A4C"/>
    <w:rsid w:val="00DD5689"/>
    <w:rsid w:val="00DD5A39"/>
    <w:rsid w:val="00DD6649"/>
    <w:rsid w:val="00DE1708"/>
    <w:rsid w:val="00DE1CB5"/>
    <w:rsid w:val="00DE26C0"/>
    <w:rsid w:val="00DE450E"/>
    <w:rsid w:val="00DF1753"/>
    <w:rsid w:val="00DF246B"/>
    <w:rsid w:val="00DF3142"/>
    <w:rsid w:val="00DF4EB9"/>
    <w:rsid w:val="00DF65E6"/>
    <w:rsid w:val="00E00DCF"/>
    <w:rsid w:val="00E02D14"/>
    <w:rsid w:val="00E04515"/>
    <w:rsid w:val="00E05FB9"/>
    <w:rsid w:val="00E06DC0"/>
    <w:rsid w:val="00E11191"/>
    <w:rsid w:val="00E14D37"/>
    <w:rsid w:val="00E20B28"/>
    <w:rsid w:val="00E20CBF"/>
    <w:rsid w:val="00E2149C"/>
    <w:rsid w:val="00E219A0"/>
    <w:rsid w:val="00E25159"/>
    <w:rsid w:val="00E268B6"/>
    <w:rsid w:val="00E32964"/>
    <w:rsid w:val="00E340F0"/>
    <w:rsid w:val="00E35C68"/>
    <w:rsid w:val="00E402BB"/>
    <w:rsid w:val="00E4162E"/>
    <w:rsid w:val="00E45BED"/>
    <w:rsid w:val="00E47ACE"/>
    <w:rsid w:val="00E51E35"/>
    <w:rsid w:val="00E55798"/>
    <w:rsid w:val="00E55A25"/>
    <w:rsid w:val="00E55B3F"/>
    <w:rsid w:val="00E569EA"/>
    <w:rsid w:val="00E61F29"/>
    <w:rsid w:val="00E62BB9"/>
    <w:rsid w:val="00E66155"/>
    <w:rsid w:val="00E666C5"/>
    <w:rsid w:val="00E6766C"/>
    <w:rsid w:val="00E712CB"/>
    <w:rsid w:val="00E718A3"/>
    <w:rsid w:val="00E7235D"/>
    <w:rsid w:val="00E7255E"/>
    <w:rsid w:val="00E7457C"/>
    <w:rsid w:val="00E80B4D"/>
    <w:rsid w:val="00E84F68"/>
    <w:rsid w:val="00E85BA5"/>
    <w:rsid w:val="00E901FD"/>
    <w:rsid w:val="00E91490"/>
    <w:rsid w:val="00E91F86"/>
    <w:rsid w:val="00E91FB1"/>
    <w:rsid w:val="00E92A29"/>
    <w:rsid w:val="00E96726"/>
    <w:rsid w:val="00E96A3E"/>
    <w:rsid w:val="00E970B0"/>
    <w:rsid w:val="00E97E5D"/>
    <w:rsid w:val="00EA09E0"/>
    <w:rsid w:val="00EA22B7"/>
    <w:rsid w:val="00EA31D2"/>
    <w:rsid w:val="00EA5368"/>
    <w:rsid w:val="00EA5A51"/>
    <w:rsid w:val="00EA630E"/>
    <w:rsid w:val="00EA7546"/>
    <w:rsid w:val="00EB0924"/>
    <w:rsid w:val="00EB1D9B"/>
    <w:rsid w:val="00EC2792"/>
    <w:rsid w:val="00EC35C6"/>
    <w:rsid w:val="00EC4C20"/>
    <w:rsid w:val="00EC76C1"/>
    <w:rsid w:val="00ED0954"/>
    <w:rsid w:val="00ED2A89"/>
    <w:rsid w:val="00ED4D46"/>
    <w:rsid w:val="00ED5020"/>
    <w:rsid w:val="00ED628E"/>
    <w:rsid w:val="00ED7349"/>
    <w:rsid w:val="00ED73CF"/>
    <w:rsid w:val="00ED7497"/>
    <w:rsid w:val="00ED7887"/>
    <w:rsid w:val="00EE0F76"/>
    <w:rsid w:val="00EE100C"/>
    <w:rsid w:val="00EE1771"/>
    <w:rsid w:val="00EE4818"/>
    <w:rsid w:val="00EE7C5C"/>
    <w:rsid w:val="00EF0354"/>
    <w:rsid w:val="00EF05BF"/>
    <w:rsid w:val="00EF0976"/>
    <w:rsid w:val="00EF192E"/>
    <w:rsid w:val="00EF208F"/>
    <w:rsid w:val="00EF305F"/>
    <w:rsid w:val="00EF3EDA"/>
    <w:rsid w:val="00EF60DC"/>
    <w:rsid w:val="00F00546"/>
    <w:rsid w:val="00F026FF"/>
    <w:rsid w:val="00F047C3"/>
    <w:rsid w:val="00F056D7"/>
    <w:rsid w:val="00F061A6"/>
    <w:rsid w:val="00F0686F"/>
    <w:rsid w:val="00F10AF1"/>
    <w:rsid w:val="00F10B3C"/>
    <w:rsid w:val="00F10C4E"/>
    <w:rsid w:val="00F1252E"/>
    <w:rsid w:val="00F1544F"/>
    <w:rsid w:val="00F260F8"/>
    <w:rsid w:val="00F26C0B"/>
    <w:rsid w:val="00F27A20"/>
    <w:rsid w:val="00F32D5B"/>
    <w:rsid w:val="00F3579B"/>
    <w:rsid w:val="00F3605A"/>
    <w:rsid w:val="00F367EC"/>
    <w:rsid w:val="00F36B72"/>
    <w:rsid w:val="00F375D7"/>
    <w:rsid w:val="00F408E2"/>
    <w:rsid w:val="00F43640"/>
    <w:rsid w:val="00F45DAE"/>
    <w:rsid w:val="00F50FD4"/>
    <w:rsid w:val="00F5144A"/>
    <w:rsid w:val="00F51FA0"/>
    <w:rsid w:val="00F53098"/>
    <w:rsid w:val="00F53215"/>
    <w:rsid w:val="00F54C98"/>
    <w:rsid w:val="00F55A8F"/>
    <w:rsid w:val="00F57D5D"/>
    <w:rsid w:val="00F57DC8"/>
    <w:rsid w:val="00F6472C"/>
    <w:rsid w:val="00F725B0"/>
    <w:rsid w:val="00F7302E"/>
    <w:rsid w:val="00F752F2"/>
    <w:rsid w:val="00F80A9D"/>
    <w:rsid w:val="00F80D3E"/>
    <w:rsid w:val="00F8499A"/>
    <w:rsid w:val="00F857B6"/>
    <w:rsid w:val="00F86D8A"/>
    <w:rsid w:val="00F91525"/>
    <w:rsid w:val="00F92FF7"/>
    <w:rsid w:val="00F95055"/>
    <w:rsid w:val="00F9572A"/>
    <w:rsid w:val="00FA1AA7"/>
    <w:rsid w:val="00FA6C1C"/>
    <w:rsid w:val="00FA7BB5"/>
    <w:rsid w:val="00FB2D8F"/>
    <w:rsid w:val="00FB3313"/>
    <w:rsid w:val="00FB44B9"/>
    <w:rsid w:val="00FB6055"/>
    <w:rsid w:val="00FC04A7"/>
    <w:rsid w:val="00FC4F21"/>
    <w:rsid w:val="00FC5324"/>
    <w:rsid w:val="00FC5924"/>
    <w:rsid w:val="00FC751E"/>
    <w:rsid w:val="00FD4F4E"/>
    <w:rsid w:val="00FD5FC0"/>
    <w:rsid w:val="00FD688F"/>
    <w:rsid w:val="00FE094B"/>
    <w:rsid w:val="00FE2525"/>
    <w:rsid w:val="00FE2ACF"/>
    <w:rsid w:val="00FE2BF5"/>
    <w:rsid w:val="00FE32DF"/>
    <w:rsid w:val="00FE792C"/>
    <w:rsid w:val="00FE7C8E"/>
    <w:rsid w:val="00FF5A47"/>
    <w:rsid w:val="00FF5AE8"/>
    <w:rsid w:val="00FF61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3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331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33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B33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02A7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3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331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33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B33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02A7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umithautoeng@gmail.com" TargetMode="External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hyperlink" Target="mailto:sumithautoeng@gmail.com" TargetMode="External"/><Relationship Id="rId4" Type="http://schemas.microsoft.com/office/2007/relationships/stylesWithEffects" Target="stylesWithEffect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01-BIL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C79C8B-209E-448B-830F-39018EC391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01-BILL</Template>
  <TotalTime>1</TotalTime>
  <Pages>3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2023-06-30T05:06:00Z</cp:lastPrinted>
  <dcterms:created xsi:type="dcterms:W3CDTF">2023-10-20T04:55:00Z</dcterms:created>
  <dcterms:modified xsi:type="dcterms:W3CDTF">2023-10-20T04:55:00Z</dcterms:modified>
</cp:coreProperties>
</file>