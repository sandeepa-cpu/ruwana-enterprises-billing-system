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5700C2">
        <w:trPr>
          <w:trHeight w:val="2507"/>
        </w:trPr>
        <w:tc>
          <w:tcPr>
            <w:tcW w:w="8928" w:type="dxa"/>
          </w:tcPr>
          <w:p w:rsidR="0036429B" w:rsidRPr="001F1D38" w:rsidRDefault="0036429B" w:rsidP="00D858DD">
            <w:pPr>
              <w:pStyle w:val="NoSpacing"/>
              <w:ind w:left="360" w:hanging="9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36429B" w:rsidRDefault="003D4FD7" w:rsidP="00D858DD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Oil change </w:t>
            </w:r>
          </w:p>
          <w:p w:rsidR="008B0539" w:rsidRDefault="008B0539" w:rsidP="008B0539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8B0539" w:rsidRDefault="008B0539" w:rsidP="008B0539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8B0539" w:rsidRDefault="008B0539" w:rsidP="008B0539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8B0539" w:rsidRDefault="008B0539" w:rsidP="008B0539">
            <w:pPr>
              <w:pStyle w:val="NoSpacing"/>
              <w:ind w:left="36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8B0539" w:rsidRDefault="008B0539" w:rsidP="008B0539">
            <w:pPr>
              <w:pStyle w:val="NoSpacing"/>
              <w:ind w:left="36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8B0539" w:rsidRPr="008B0539" w:rsidRDefault="003D4FD7" w:rsidP="008B0539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02.A/C adjuster </w:t>
            </w:r>
            <w:r w:rsidR="006D4045">
              <w:rPr>
                <w:rFonts w:asciiTheme="majorHAnsi" w:hAnsiTheme="majorHAnsi" w:cs="Times New Roman"/>
                <w:bCs/>
                <w:szCs w:val="24"/>
              </w:rPr>
              <w:t xml:space="preserve">replace </w:t>
            </w:r>
            <w:bookmarkStart w:id="0" w:name="_GoBack"/>
            <w:bookmarkEnd w:id="0"/>
          </w:p>
          <w:p w:rsidR="00864B36" w:rsidRDefault="00864B36" w:rsidP="008B0539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013EA9" w:rsidRPr="00F261D8" w:rsidRDefault="00013EA9" w:rsidP="008B0539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013EA9" w:rsidRPr="00F261D8" w:rsidRDefault="00013EA9" w:rsidP="00F261D8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1890" w:type="dxa"/>
          </w:tcPr>
          <w:p w:rsidR="0036429B" w:rsidRPr="001F1D38" w:rsidRDefault="0036429B" w:rsidP="004822A0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186EFF" w:rsidRDefault="003D4FD7" w:rsidP="00186EF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100</w:t>
            </w:r>
            <w:r w:rsidR="0036429B" w:rsidRPr="001F1D38">
              <w:rPr>
                <w:rFonts w:asciiTheme="majorHAnsi" w:hAnsiTheme="majorHAnsi" w:cs="Times New Roman"/>
                <w:szCs w:val="24"/>
              </w:rPr>
              <w:t>0</w:t>
            </w:r>
          </w:p>
          <w:p w:rsidR="004822A0" w:rsidRDefault="004822A0" w:rsidP="00186EF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864B36" w:rsidP="00864B36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 xml:space="preserve">                        </w:t>
            </w: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86EFF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013EA9" w:rsidRDefault="00F261D8" w:rsidP="008B0539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 xml:space="preserve">           </w:t>
            </w:r>
            <w:r w:rsidR="008B0539">
              <w:rPr>
                <w:rFonts w:asciiTheme="majorHAnsi" w:hAnsiTheme="majorHAnsi" w:cs="Times New Roman"/>
                <w:szCs w:val="24"/>
              </w:rPr>
              <w:t>5</w:t>
            </w:r>
            <w:r w:rsidR="003D4FD7">
              <w:rPr>
                <w:rFonts w:asciiTheme="majorHAnsi" w:hAnsiTheme="majorHAnsi" w:cs="Times New Roman"/>
                <w:szCs w:val="24"/>
              </w:rPr>
              <w:t>0</w:t>
            </w:r>
            <w:r w:rsidR="008B0539">
              <w:rPr>
                <w:rFonts w:asciiTheme="majorHAnsi" w:hAnsiTheme="majorHAnsi" w:cs="Times New Roman"/>
                <w:szCs w:val="24"/>
              </w:rPr>
              <w:t>0</w:t>
            </w:r>
          </w:p>
          <w:p w:rsidR="00013EA9" w:rsidRDefault="00013EA9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013EA9" w:rsidRDefault="00F261D8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 xml:space="preserve">                   </w:t>
            </w:r>
          </w:p>
          <w:p w:rsidR="00013EA9" w:rsidRPr="001F1D38" w:rsidRDefault="00F261D8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 xml:space="preserve">                </w:t>
            </w:r>
          </w:p>
        </w:tc>
        <w:tc>
          <w:tcPr>
            <w:tcW w:w="54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 w:rsidRPr="001F1D38">
              <w:rPr>
                <w:rFonts w:asciiTheme="majorHAnsi" w:hAnsiTheme="majorHAnsi" w:cs="Times New Roman"/>
                <w:szCs w:val="24"/>
              </w:rPr>
              <w:t>00</w:t>
            </w:r>
          </w:p>
          <w:p w:rsidR="004822A0" w:rsidRPr="001F1D38" w:rsidRDefault="004822A0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D858DD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8B0539" w:rsidRDefault="008B0539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013EA9" w:rsidRDefault="00013EA9" w:rsidP="00F261D8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013EA9" w:rsidRDefault="00013EA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Pr="001F1D38" w:rsidRDefault="00013EA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1149"/>
        </w:trPr>
        <w:tc>
          <w:tcPr>
            <w:tcW w:w="8928" w:type="dxa"/>
          </w:tcPr>
          <w:p w:rsidR="004822A0" w:rsidRPr="00B94A60" w:rsidRDefault="004822A0" w:rsidP="00B94A60">
            <w:pPr>
              <w:pStyle w:val="NoSpacing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4822A0" w:rsidRDefault="004822A0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384069" w:rsidRDefault="00384069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36429B" w:rsidRPr="001F1D38" w:rsidRDefault="0036429B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4822A0" w:rsidRDefault="004822A0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4822A0" w:rsidRDefault="004822A0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84069" w:rsidRPr="001F1D38" w:rsidRDefault="00384069" w:rsidP="00B94A60">
            <w:pPr>
              <w:pStyle w:val="NoSpacing"/>
              <w:jc w:val="center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4822A0" w:rsidRDefault="004822A0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84069" w:rsidRPr="001F1D38" w:rsidRDefault="0038406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2246"/>
        </w:trPr>
        <w:tc>
          <w:tcPr>
            <w:tcW w:w="8928" w:type="dxa"/>
            <w:hideMark/>
          </w:tcPr>
          <w:p w:rsidR="0036429B" w:rsidRPr="001F1D38" w:rsidRDefault="0036429B" w:rsidP="00534E96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534E96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</w:tr>
      <w:tr w:rsidR="0036429B" w:rsidRPr="001F1D38" w:rsidTr="005700C2">
        <w:trPr>
          <w:trHeight w:val="4147"/>
        </w:trPr>
        <w:tc>
          <w:tcPr>
            <w:tcW w:w="8928" w:type="dxa"/>
          </w:tcPr>
          <w:p w:rsidR="0036429B" w:rsidRPr="001F1D38" w:rsidRDefault="0036429B" w:rsidP="00E91FB1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F1D38" w:rsidRDefault="001F1D38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3D4FD7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1500</w:t>
            </w:r>
          </w:p>
          <w:p w:rsidR="00013EA9" w:rsidRPr="001F1D38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Default="001F1D38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8B0539" w:rsidP="00E91FB1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013EA9" w:rsidRPr="001F1D38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1F1D38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1F1D38" w:rsidRPr="001F1D38" w:rsidRDefault="001F1D38" w:rsidP="0036429B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525307</wp:posOffset>
                </wp:positionH>
                <wp:positionV relativeFrom="paragraph">
                  <wp:posOffset>-828675</wp:posOffset>
                </wp:positionV>
                <wp:extent cx="2073275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32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B94A60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PERSONAL </w:t>
                            </w:r>
                            <w:r w:rsidR="0032598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0637D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REGUES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35pt;margin-top:-65.25pt;width:163.2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" filled="f" stroked="f" strokeweight=".5pt">
                <v:path arrowok="t"/>
                <v:textbox>
                  <w:txbxContent>
                    <w:p w:rsidR="0041529D" w:rsidRPr="00E56745" w:rsidRDefault="00B94A60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PERSONAL </w:t>
                      </w:r>
                      <w:r w:rsidR="0032598D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0637D6">
                        <w:rPr>
                          <w:rFonts w:ascii="Times New Roman" w:hAnsi="Times New Roman" w:cs="Times New Roman"/>
                          <w:sz w:val="24"/>
                        </w:rPr>
                        <w:t>REGUES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3D4FD7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26</w:t>
                            </w:r>
                            <w:r w:rsidR="00B94A6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/10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3D4FD7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26</w:t>
                      </w:r>
                      <w:r w:rsidR="00B94A60">
                        <w:rPr>
                          <w:rFonts w:ascii="Times New Roman" w:hAnsi="Times New Roman" w:cs="Times New Roman"/>
                          <w:sz w:val="24"/>
                        </w:rPr>
                        <w:t>/10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3D4FD7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HH-2727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3D4FD7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HH-2727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1B9D" w:rsidRDefault="003D1B9D" w:rsidP="00E14D37">
      <w:pPr>
        <w:spacing w:after="0" w:line="240" w:lineRule="auto"/>
      </w:pPr>
      <w:r>
        <w:separator/>
      </w:r>
    </w:p>
  </w:endnote>
  <w:endnote w:type="continuationSeparator" w:id="0">
    <w:p w:rsidR="003D1B9D" w:rsidRDefault="003D1B9D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1B9D" w:rsidRDefault="003D1B9D" w:rsidP="00E14D37">
      <w:pPr>
        <w:spacing w:after="0" w:line="240" w:lineRule="auto"/>
      </w:pPr>
      <w:r>
        <w:separator/>
      </w:r>
    </w:p>
  </w:footnote>
  <w:footnote w:type="continuationSeparator" w:id="0">
    <w:p w:rsidR="003D1B9D" w:rsidRDefault="003D1B9D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10"/>
  </w:num>
  <w:num w:numId="5">
    <w:abstractNumId w:val="9"/>
  </w:num>
  <w:num w:numId="6">
    <w:abstractNumId w:val="8"/>
  </w:num>
  <w:num w:numId="7">
    <w:abstractNumId w:val="6"/>
  </w:num>
  <w:num w:numId="8">
    <w:abstractNumId w:val="3"/>
  </w:num>
  <w:num w:numId="9">
    <w:abstractNumId w:val="2"/>
  </w:num>
  <w:num w:numId="10">
    <w:abstractNumId w:val="7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FF"/>
    <w:rsid w:val="0000087B"/>
    <w:rsid w:val="000016D9"/>
    <w:rsid w:val="0000214D"/>
    <w:rsid w:val="000029E5"/>
    <w:rsid w:val="00002D3F"/>
    <w:rsid w:val="00003D6B"/>
    <w:rsid w:val="000048B1"/>
    <w:rsid w:val="00004EC0"/>
    <w:rsid w:val="00006CC0"/>
    <w:rsid w:val="00013E7F"/>
    <w:rsid w:val="00013EA9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37D6"/>
    <w:rsid w:val="000662A4"/>
    <w:rsid w:val="00067FE6"/>
    <w:rsid w:val="00070F36"/>
    <w:rsid w:val="00072ADE"/>
    <w:rsid w:val="00075972"/>
    <w:rsid w:val="00081760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ED9"/>
    <w:rsid w:val="00105651"/>
    <w:rsid w:val="00110528"/>
    <w:rsid w:val="00111369"/>
    <w:rsid w:val="001149CC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6EFF"/>
    <w:rsid w:val="0018734F"/>
    <w:rsid w:val="00187931"/>
    <w:rsid w:val="00187BDB"/>
    <w:rsid w:val="00187FAA"/>
    <w:rsid w:val="00190C7C"/>
    <w:rsid w:val="00191789"/>
    <w:rsid w:val="00194C86"/>
    <w:rsid w:val="001A248F"/>
    <w:rsid w:val="001A4240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D0864"/>
    <w:rsid w:val="001D13FE"/>
    <w:rsid w:val="001D7EB3"/>
    <w:rsid w:val="001E0F61"/>
    <w:rsid w:val="001E177F"/>
    <w:rsid w:val="001E2D56"/>
    <w:rsid w:val="001E7F0F"/>
    <w:rsid w:val="001F0EE8"/>
    <w:rsid w:val="001F1D38"/>
    <w:rsid w:val="001F3021"/>
    <w:rsid w:val="001F3588"/>
    <w:rsid w:val="001F6817"/>
    <w:rsid w:val="00202465"/>
    <w:rsid w:val="00203901"/>
    <w:rsid w:val="00206079"/>
    <w:rsid w:val="0020638F"/>
    <w:rsid w:val="00206E49"/>
    <w:rsid w:val="00207BC8"/>
    <w:rsid w:val="0021178B"/>
    <w:rsid w:val="00211A30"/>
    <w:rsid w:val="00212045"/>
    <w:rsid w:val="00216C4A"/>
    <w:rsid w:val="00220282"/>
    <w:rsid w:val="002225EE"/>
    <w:rsid w:val="002233A9"/>
    <w:rsid w:val="00223C9F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1C80"/>
    <w:rsid w:val="002E1E33"/>
    <w:rsid w:val="002E35DF"/>
    <w:rsid w:val="002E36AD"/>
    <w:rsid w:val="002E5BFB"/>
    <w:rsid w:val="002E5E71"/>
    <w:rsid w:val="002E76CF"/>
    <w:rsid w:val="002F1C6A"/>
    <w:rsid w:val="002F50B6"/>
    <w:rsid w:val="00301C3C"/>
    <w:rsid w:val="00303D16"/>
    <w:rsid w:val="00304165"/>
    <w:rsid w:val="0030621A"/>
    <w:rsid w:val="00306AF4"/>
    <w:rsid w:val="00310E7A"/>
    <w:rsid w:val="00311958"/>
    <w:rsid w:val="00312596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582E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4069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1B9D"/>
    <w:rsid w:val="003D3558"/>
    <w:rsid w:val="003D367A"/>
    <w:rsid w:val="003D4FD7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541F"/>
    <w:rsid w:val="00426CAB"/>
    <w:rsid w:val="00427266"/>
    <w:rsid w:val="00431A6A"/>
    <w:rsid w:val="00433F6C"/>
    <w:rsid w:val="004342CF"/>
    <w:rsid w:val="00437B67"/>
    <w:rsid w:val="0044019A"/>
    <w:rsid w:val="004405BE"/>
    <w:rsid w:val="00440C37"/>
    <w:rsid w:val="0044211A"/>
    <w:rsid w:val="0044419F"/>
    <w:rsid w:val="004461B1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2A0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B7C"/>
    <w:rsid w:val="00524BE5"/>
    <w:rsid w:val="005312BD"/>
    <w:rsid w:val="00531517"/>
    <w:rsid w:val="005336EE"/>
    <w:rsid w:val="005339DC"/>
    <w:rsid w:val="00533F6D"/>
    <w:rsid w:val="00534399"/>
    <w:rsid w:val="00534E96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3AD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4045"/>
    <w:rsid w:val="006D6468"/>
    <w:rsid w:val="006E14E3"/>
    <w:rsid w:val="006E209A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70500"/>
    <w:rsid w:val="007713A6"/>
    <w:rsid w:val="00773CC4"/>
    <w:rsid w:val="007779C7"/>
    <w:rsid w:val="0078435A"/>
    <w:rsid w:val="00785454"/>
    <w:rsid w:val="00791346"/>
    <w:rsid w:val="00795C0F"/>
    <w:rsid w:val="00797437"/>
    <w:rsid w:val="007A1B99"/>
    <w:rsid w:val="007A20F6"/>
    <w:rsid w:val="007A2BF4"/>
    <w:rsid w:val="007A661A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513"/>
    <w:rsid w:val="007F3338"/>
    <w:rsid w:val="007F3775"/>
    <w:rsid w:val="007F3B2A"/>
    <w:rsid w:val="007F49D0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4B36"/>
    <w:rsid w:val="00865587"/>
    <w:rsid w:val="0086740F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539"/>
    <w:rsid w:val="008B0D93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30DA7"/>
    <w:rsid w:val="00931023"/>
    <w:rsid w:val="00933858"/>
    <w:rsid w:val="0093723D"/>
    <w:rsid w:val="00937C18"/>
    <w:rsid w:val="00944051"/>
    <w:rsid w:val="009479ED"/>
    <w:rsid w:val="00955B63"/>
    <w:rsid w:val="00956CF6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32A4"/>
    <w:rsid w:val="009C4564"/>
    <w:rsid w:val="009C68CF"/>
    <w:rsid w:val="009D47D3"/>
    <w:rsid w:val="009D49F6"/>
    <w:rsid w:val="009E1D97"/>
    <w:rsid w:val="009E62E3"/>
    <w:rsid w:val="009F3611"/>
    <w:rsid w:val="009F5652"/>
    <w:rsid w:val="009F69E2"/>
    <w:rsid w:val="00A0047A"/>
    <w:rsid w:val="00A0157B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A0320"/>
    <w:rsid w:val="00AA2D92"/>
    <w:rsid w:val="00AA3203"/>
    <w:rsid w:val="00AA33EC"/>
    <w:rsid w:val="00AB1E40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61C42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94A60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3142"/>
    <w:rsid w:val="00DF4EB9"/>
    <w:rsid w:val="00DF65E6"/>
    <w:rsid w:val="00E00DCF"/>
    <w:rsid w:val="00E05FB9"/>
    <w:rsid w:val="00E06DC0"/>
    <w:rsid w:val="00E11191"/>
    <w:rsid w:val="00E14D37"/>
    <w:rsid w:val="00E20B28"/>
    <w:rsid w:val="00E20CBF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1E35"/>
    <w:rsid w:val="00E55798"/>
    <w:rsid w:val="00E55A25"/>
    <w:rsid w:val="00E55B3F"/>
    <w:rsid w:val="00E569EA"/>
    <w:rsid w:val="00E61F29"/>
    <w:rsid w:val="00E62BB9"/>
    <w:rsid w:val="00E66155"/>
    <w:rsid w:val="00E666C5"/>
    <w:rsid w:val="00E6766C"/>
    <w:rsid w:val="00E712CB"/>
    <w:rsid w:val="00E718A3"/>
    <w:rsid w:val="00E7235D"/>
    <w:rsid w:val="00E7255E"/>
    <w:rsid w:val="00E7457C"/>
    <w:rsid w:val="00E84F68"/>
    <w:rsid w:val="00E85BA5"/>
    <w:rsid w:val="00E901FD"/>
    <w:rsid w:val="00E91490"/>
    <w:rsid w:val="00E91F86"/>
    <w:rsid w:val="00E91FB1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954"/>
    <w:rsid w:val="00ED2A89"/>
    <w:rsid w:val="00ED4D46"/>
    <w:rsid w:val="00ED5020"/>
    <w:rsid w:val="00ED5109"/>
    <w:rsid w:val="00ED628E"/>
    <w:rsid w:val="00ED7349"/>
    <w:rsid w:val="00ED73CF"/>
    <w:rsid w:val="00ED7887"/>
    <w:rsid w:val="00EE0F76"/>
    <w:rsid w:val="00EE100C"/>
    <w:rsid w:val="00EE1771"/>
    <w:rsid w:val="00EE7C5C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4154"/>
    <w:rsid w:val="00F260F8"/>
    <w:rsid w:val="00F261D8"/>
    <w:rsid w:val="00F26C0B"/>
    <w:rsid w:val="00F27A20"/>
    <w:rsid w:val="00F32D5B"/>
    <w:rsid w:val="00F3579B"/>
    <w:rsid w:val="00F3605A"/>
    <w:rsid w:val="00F367EC"/>
    <w:rsid w:val="00F36B72"/>
    <w:rsid w:val="00F375D7"/>
    <w:rsid w:val="00F408E2"/>
    <w:rsid w:val="00F42B1E"/>
    <w:rsid w:val="00F43640"/>
    <w:rsid w:val="00F45DAE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1BB9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27431E-14BF-4482-B869-2C6D5AE95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1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2023-06-30T05:06:00Z</cp:lastPrinted>
  <dcterms:created xsi:type="dcterms:W3CDTF">2023-10-25T10:19:00Z</dcterms:created>
  <dcterms:modified xsi:type="dcterms:W3CDTF">2023-10-25T10:20:00Z</dcterms:modified>
</cp:coreProperties>
</file>