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5700C2">
        <w:trPr>
          <w:trHeight w:val="2507"/>
        </w:trPr>
        <w:tc>
          <w:tcPr>
            <w:tcW w:w="8928" w:type="dxa"/>
          </w:tcPr>
          <w:p w:rsidR="0036429B" w:rsidRPr="001F1D38" w:rsidRDefault="00F42B1E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Remove &amp; refitting </w:t>
            </w:r>
          </w:p>
          <w:p w:rsidR="0036429B" w:rsidRDefault="008B0539" w:rsidP="00D858DD">
            <w:pPr>
              <w:pStyle w:val="NoSpacing"/>
              <w:numPr>
                <w:ilvl w:val="0"/>
                <w:numId w:val="6"/>
              </w:numPr>
              <w:ind w:left="360" w:firstLine="0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Power steering pressure line </w:t>
            </w: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 w:rsidRPr="008B0539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Replace</w:t>
            </w:r>
          </w:p>
          <w:p w:rsid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8B0539" w:rsidRPr="008B0539" w:rsidRDefault="008B053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  <w:r w:rsidRPr="008B0539">
              <w:rPr>
                <w:rFonts w:asciiTheme="majorHAnsi" w:hAnsiTheme="majorHAnsi" w:cs="Times New Roman"/>
                <w:bCs/>
                <w:szCs w:val="24"/>
              </w:rPr>
              <w:t>02.Powersteering oil</w:t>
            </w:r>
          </w:p>
          <w:p w:rsidR="00864B36" w:rsidRDefault="00864B36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13EA9" w:rsidRPr="00F261D8" w:rsidRDefault="00013EA9" w:rsidP="008B0539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013EA9" w:rsidRPr="00F261D8" w:rsidRDefault="00013EA9" w:rsidP="00F261D8">
            <w:pPr>
              <w:pStyle w:val="NoSpacing"/>
              <w:rPr>
                <w:rFonts w:asciiTheme="majorHAnsi" w:hAnsiTheme="majorHAnsi"/>
              </w:rPr>
            </w:pPr>
          </w:p>
        </w:tc>
        <w:tc>
          <w:tcPr>
            <w:tcW w:w="1890" w:type="dxa"/>
          </w:tcPr>
          <w:p w:rsidR="0036429B" w:rsidRPr="001F1D38" w:rsidRDefault="0036429B" w:rsidP="004822A0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B0539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135</w:t>
            </w:r>
            <w:r w:rsidR="0036429B" w:rsidRPr="001F1D38">
              <w:rPr>
                <w:rFonts w:asciiTheme="majorHAnsi" w:hAnsiTheme="majorHAnsi" w:cs="Times New Roman"/>
                <w:szCs w:val="24"/>
              </w:rPr>
              <w:t>0</w:t>
            </w:r>
          </w:p>
          <w:p w:rsidR="004822A0" w:rsidRDefault="004822A0" w:rsidP="00186EFF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864B36" w:rsidP="00864B36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     </w:t>
            </w:r>
          </w:p>
          <w:p w:rsidR="00186EFF" w:rsidRDefault="00186EFF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86EFF" w:rsidRDefault="00186EFF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F261D8" w:rsidP="008B0539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</w:t>
            </w:r>
            <w:r w:rsidR="008B0539">
              <w:rPr>
                <w:rFonts w:asciiTheme="majorHAnsi" w:hAnsiTheme="majorHAnsi" w:cs="Times New Roman"/>
                <w:szCs w:val="24"/>
              </w:rPr>
              <w:t>2650</w:t>
            </w: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</w:p>
          <w:p w:rsidR="00013EA9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   </w:t>
            </w:r>
          </w:p>
          <w:p w:rsidR="00013EA9" w:rsidRPr="001F1D38" w:rsidRDefault="00F261D8" w:rsidP="00186EFF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 xml:space="preserve">                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 w:rsidRPr="001F1D38">
              <w:rPr>
                <w:rFonts w:asciiTheme="majorHAnsi" w:hAnsiTheme="majorHAnsi" w:cs="Times New Roman"/>
                <w:szCs w:val="24"/>
              </w:rPr>
              <w:t>00</w:t>
            </w:r>
          </w:p>
          <w:p w:rsidR="004822A0" w:rsidRPr="001F1D38" w:rsidRDefault="004822A0" w:rsidP="0036429B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Default="00D858DD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8B0539" w:rsidRDefault="008B053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Default="00013EA9" w:rsidP="00F261D8">
            <w:pPr>
              <w:jc w:val="center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Pr="001F1D38" w:rsidRDefault="00013EA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4822A0" w:rsidRPr="00B94A60" w:rsidRDefault="004822A0" w:rsidP="00B94A60">
            <w:pPr>
              <w:pStyle w:val="NoSpacing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</w:p>
          <w:p w:rsidR="004822A0" w:rsidRDefault="004822A0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84069" w:rsidRDefault="00384069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  <w:p w:rsidR="0036429B" w:rsidRPr="001F1D38" w:rsidRDefault="0036429B" w:rsidP="004822A0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4822A0" w:rsidRDefault="004822A0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84069" w:rsidRPr="001F1D38" w:rsidRDefault="00384069" w:rsidP="00B94A60">
            <w:pPr>
              <w:pStyle w:val="NoSpacing"/>
              <w:jc w:val="center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4822A0" w:rsidRDefault="004822A0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84069" w:rsidRPr="001F1D38" w:rsidRDefault="00384069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2246"/>
        </w:trPr>
        <w:tc>
          <w:tcPr>
            <w:tcW w:w="8928" w:type="dxa"/>
            <w:hideMark/>
          </w:tcPr>
          <w:p w:rsidR="0036429B" w:rsidRPr="001F1D38" w:rsidRDefault="0036429B" w:rsidP="00534E96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534E96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</w:tcPr>
          <w:p w:rsidR="0036429B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5700C2">
        <w:trPr>
          <w:trHeight w:val="4147"/>
        </w:trPr>
        <w:tc>
          <w:tcPr>
            <w:tcW w:w="8928" w:type="dxa"/>
          </w:tcPr>
          <w:p w:rsidR="0036429B" w:rsidRPr="001F1D38" w:rsidRDefault="0036429B" w:rsidP="00E91FB1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013EA9" w:rsidRDefault="008B053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4000</w:t>
            </w:r>
          </w:p>
          <w:p w:rsidR="00013EA9" w:rsidRPr="001F1D38" w:rsidRDefault="00013EA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013EA9" w:rsidRDefault="008B0539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013EA9" w:rsidRPr="001F1D38" w:rsidRDefault="00013EA9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36429B">
            <w:pPr>
              <w:jc w:val="right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525307</wp:posOffset>
                </wp:positionH>
                <wp:positionV relativeFrom="paragraph">
                  <wp:posOffset>-828675</wp:posOffset>
                </wp:positionV>
                <wp:extent cx="2073275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73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B94A60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PERSONAL </w:t>
                            </w:r>
                            <w:r w:rsidR="0032598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35pt;margin-top:-65.25pt;width:163.25pt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" filled="f" stroked="f" strokeweight=".5pt">
                <v:path arrowok="t"/>
                <v:textbox>
                  <w:txbxContent>
                    <w:p w:rsidR="0041529D" w:rsidRPr="00E56745" w:rsidRDefault="00B94A60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PERSONAL </w:t>
                      </w:r>
                      <w:r w:rsidR="0032598D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8B0539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24</w:t>
                            </w:r>
                            <w:bookmarkStart w:id="0" w:name="_GoBack"/>
                            <w:bookmarkEnd w:id="0"/>
                            <w:r w:rsidR="00B94A60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8B0539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24</w:t>
                      </w:r>
                      <w:bookmarkStart w:id="1" w:name="_GoBack"/>
                      <w:bookmarkEnd w:id="1"/>
                      <w:r w:rsidR="00B94A60">
                        <w:rPr>
                          <w:rFonts w:ascii="Times New Roman" w:hAnsi="Times New Roman" w:cs="Times New Roman"/>
                          <w:sz w:val="24"/>
                        </w:rPr>
                        <w:t>/10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8B0539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PX-6952 TATA XENON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8B0539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PX-6952 TATA XENON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AD7" w:rsidRDefault="00593AD7" w:rsidP="00E14D37">
      <w:pPr>
        <w:spacing w:after="0" w:line="240" w:lineRule="auto"/>
      </w:pPr>
      <w:r>
        <w:separator/>
      </w:r>
    </w:p>
  </w:endnote>
  <w:endnote w:type="continuationSeparator" w:id="0">
    <w:p w:rsidR="00593AD7" w:rsidRDefault="00593AD7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AD7" w:rsidRDefault="00593AD7" w:rsidP="00E14D37">
      <w:pPr>
        <w:spacing w:after="0" w:line="240" w:lineRule="auto"/>
      </w:pPr>
      <w:r>
        <w:separator/>
      </w:r>
    </w:p>
  </w:footnote>
  <w:footnote w:type="continuationSeparator" w:id="0">
    <w:p w:rsidR="00593AD7" w:rsidRDefault="00593AD7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0"/>
  </w:num>
  <w:num w:numId="5">
    <w:abstractNumId w:val="9"/>
  </w:num>
  <w:num w:numId="6">
    <w:abstractNumId w:val="8"/>
  </w:num>
  <w:num w:numId="7">
    <w:abstractNumId w:val="6"/>
  </w:num>
  <w:num w:numId="8">
    <w:abstractNumId w:val="3"/>
  </w:num>
  <w:num w:numId="9">
    <w:abstractNumId w:val="2"/>
  </w:num>
  <w:num w:numId="10">
    <w:abstractNumId w:val="7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9E5"/>
    <w:rsid w:val="00002D3F"/>
    <w:rsid w:val="00003D6B"/>
    <w:rsid w:val="000048B1"/>
    <w:rsid w:val="00004EC0"/>
    <w:rsid w:val="00006CC0"/>
    <w:rsid w:val="00013E7F"/>
    <w:rsid w:val="00013EA9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A4240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6817"/>
    <w:rsid w:val="00202465"/>
    <w:rsid w:val="00203901"/>
    <w:rsid w:val="00206079"/>
    <w:rsid w:val="0020638F"/>
    <w:rsid w:val="00206E49"/>
    <w:rsid w:val="00207BC8"/>
    <w:rsid w:val="0021178B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E76CF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582E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4069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541F"/>
    <w:rsid w:val="00426CAB"/>
    <w:rsid w:val="00427266"/>
    <w:rsid w:val="00431A6A"/>
    <w:rsid w:val="00433F6C"/>
    <w:rsid w:val="004342CF"/>
    <w:rsid w:val="00437B67"/>
    <w:rsid w:val="0044019A"/>
    <w:rsid w:val="004405BE"/>
    <w:rsid w:val="00440C37"/>
    <w:rsid w:val="0044211A"/>
    <w:rsid w:val="0044419F"/>
    <w:rsid w:val="004461B1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2A0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B7C"/>
    <w:rsid w:val="00524BE5"/>
    <w:rsid w:val="005312BD"/>
    <w:rsid w:val="00531517"/>
    <w:rsid w:val="005336EE"/>
    <w:rsid w:val="005339DC"/>
    <w:rsid w:val="00533F6D"/>
    <w:rsid w:val="00534399"/>
    <w:rsid w:val="00534E96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3AD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435A"/>
    <w:rsid w:val="00785454"/>
    <w:rsid w:val="00791346"/>
    <w:rsid w:val="00795C0F"/>
    <w:rsid w:val="00797437"/>
    <w:rsid w:val="007A1B99"/>
    <w:rsid w:val="007A20F6"/>
    <w:rsid w:val="007A2BF4"/>
    <w:rsid w:val="007A661A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4B36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539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32A4"/>
    <w:rsid w:val="009C4564"/>
    <w:rsid w:val="009C68CF"/>
    <w:rsid w:val="009D47D3"/>
    <w:rsid w:val="009D49F6"/>
    <w:rsid w:val="009E1D97"/>
    <w:rsid w:val="009E62E3"/>
    <w:rsid w:val="009F3611"/>
    <w:rsid w:val="009F5652"/>
    <w:rsid w:val="009F69E2"/>
    <w:rsid w:val="00A0047A"/>
    <w:rsid w:val="00A0157B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94A60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5109"/>
    <w:rsid w:val="00ED628E"/>
    <w:rsid w:val="00ED7349"/>
    <w:rsid w:val="00ED73CF"/>
    <w:rsid w:val="00ED7887"/>
    <w:rsid w:val="00EE0F76"/>
    <w:rsid w:val="00EE100C"/>
    <w:rsid w:val="00EE1771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4154"/>
    <w:rsid w:val="00F260F8"/>
    <w:rsid w:val="00F261D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2B1E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1BB9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70CAF-4597-43F3-AEBF-5502C0E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0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2023-06-30T05:06:00Z</cp:lastPrinted>
  <dcterms:created xsi:type="dcterms:W3CDTF">2023-10-24T08:00:00Z</dcterms:created>
  <dcterms:modified xsi:type="dcterms:W3CDTF">2023-10-24T08:00:00Z</dcterms:modified>
</cp:coreProperties>
</file>