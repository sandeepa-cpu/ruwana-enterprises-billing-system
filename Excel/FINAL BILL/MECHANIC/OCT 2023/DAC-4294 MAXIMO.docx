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36429B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36429B" w:rsidRDefault="00864B36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2549673</wp:posOffset>
                      </wp:positionH>
                      <wp:positionV relativeFrom="paragraph">
                        <wp:posOffset>48851</wp:posOffset>
                      </wp:positionV>
                      <wp:extent cx="435935" cy="223283"/>
                      <wp:effectExtent l="0" t="0" r="21590" b="24765"/>
                      <wp:wrapNone/>
                      <wp:docPr id="8" name="Right Brac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5935" cy="223283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8" o:spid="_x0000_s1026" type="#_x0000_t88" style="position:absolute;margin-left:200.75pt;margin-top:3.85pt;width:34.35pt;height:17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" strokecolor="#4579b8 [3044]"/>
                  </w:pict>
                </mc:Fallback>
              </mc:AlternateContent>
            </w:r>
            <w:r>
              <w:rPr>
                <w:rFonts w:asciiTheme="majorHAnsi" w:hAnsiTheme="majorHAnsi" w:cs="Times New Roman"/>
                <w:bCs/>
                <w:szCs w:val="24"/>
              </w:rPr>
              <w:t>Front brake disc replace</w:t>
            </w:r>
          </w:p>
          <w:p w:rsidR="00864B36" w:rsidRDefault="00864B36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Front caliper repair kit replace</w:t>
            </w:r>
          </w:p>
          <w:p w:rsidR="00864B36" w:rsidRPr="001F1D38" w:rsidRDefault="00864B36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Oil &amp; filter change </w:t>
            </w:r>
          </w:p>
          <w:p w:rsidR="0036429B" w:rsidRPr="001F1D38" w:rsidRDefault="0036429B" w:rsidP="00B94A6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186EFF">
            <w:pPr>
              <w:pStyle w:val="NoSpacing"/>
              <w:ind w:left="360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4822A0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A424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3</w:t>
            </w:r>
            <w:r w:rsidR="007A661A">
              <w:rPr>
                <w:rFonts w:asciiTheme="majorHAnsi" w:hAnsiTheme="majorHAnsi" w:cs="Times New Roman"/>
                <w:szCs w:val="24"/>
              </w:rPr>
              <w:t>0</w:t>
            </w:r>
            <w:r w:rsidR="0036429B"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Default="004822A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864B36" w:rsidP="00864B36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   1000</w:t>
            </w: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Pr="001F1D38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Pr="001F1D38" w:rsidRDefault="004822A0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864B36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822A0" w:rsidRPr="00B94A60" w:rsidRDefault="004822A0" w:rsidP="00B94A60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822A0" w:rsidRDefault="004822A0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84069" w:rsidRDefault="00384069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84069" w:rsidRPr="001F1D38" w:rsidRDefault="00384069" w:rsidP="00B94A60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84069" w:rsidRPr="001F1D38" w:rsidRDefault="0038406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534E96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534E96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P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P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A4240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3</w:t>
            </w:r>
            <w:r w:rsidR="002E76CF">
              <w:rPr>
                <w:rFonts w:asciiTheme="majorHAnsi" w:hAnsiTheme="majorHAnsi" w:cs="Times New Roman"/>
                <w:sz w:val="24"/>
                <w:szCs w:val="24"/>
              </w:rPr>
              <w:t>0</w:t>
            </w:r>
            <w:r w:rsidR="00B94A60">
              <w:rPr>
                <w:rFonts w:asciiTheme="majorHAnsi" w:hAnsiTheme="majorHAnsi" w:cs="Times New Roman"/>
                <w:sz w:val="24"/>
                <w:szCs w:val="24"/>
              </w:rPr>
              <w:t>0</w:t>
            </w:r>
            <w:r w:rsidR="001F1D38" w:rsidRPr="001F1D38">
              <w:rPr>
                <w:rFonts w:asciiTheme="majorHAnsi" w:hAnsiTheme="majorHAnsi" w:cs="Times New Roman"/>
                <w:sz w:val="24"/>
                <w:szCs w:val="24"/>
              </w:rPr>
              <w:t>0</w:t>
            </w: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F1D38">
              <w:rPr>
                <w:rFonts w:asciiTheme="majorHAnsi" w:hAnsiTheme="majorHAnsi"/>
                <w:sz w:val="24"/>
                <w:szCs w:val="24"/>
              </w:rPr>
              <w:t>00</w:t>
            </w: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94A60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PERSONAL </w:t>
                            </w:r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B94A60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PERSONAL </w:t>
                      </w:r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864B36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11</w:t>
                            </w:r>
                            <w:bookmarkStart w:id="0" w:name="_GoBack"/>
                            <w:bookmarkEnd w:id="0"/>
                            <w:r w:rsidR="00B94A6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864B36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11</w:t>
                      </w:r>
                      <w:bookmarkStart w:id="1" w:name="_GoBack"/>
                      <w:bookmarkEnd w:id="1"/>
                      <w:r w:rsidR="00B94A60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864B36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DAC-4294 MAHINDRA MAXIMO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864B36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DAC-4294 MAHINDRA MAXIMO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4642" w:rsidRDefault="004B4642" w:rsidP="00E14D37">
      <w:pPr>
        <w:spacing w:after="0" w:line="240" w:lineRule="auto"/>
      </w:pPr>
      <w:r>
        <w:separator/>
      </w:r>
    </w:p>
  </w:endnote>
  <w:endnote w:type="continuationSeparator" w:id="0">
    <w:p w:rsidR="004B4642" w:rsidRDefault="004B4642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4642" w:rsidRDefault="004B4642" w:rsidP="00E14D37">
      <w:pPr>
        <w:spacing w:after="0" w:line="240" w:lineRule="auto"/>
      </w:pPr>
      <w:r>
        <w:separator/>
      </w:r>
    </w:p>
  </w:footnote>
  <w:footnote w:type="continuationSeparator" w:id="0">
    <w:p w:rsidR="004B4642" w:rsidRDefault="004B4642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A4240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78B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E76CF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582E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4069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2A0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4642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4E96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661A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4B36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94A60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5109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4154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1BB9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A53402-2345-454A-ADB6-D1BF384CC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1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2023-10-14T05:43:00Z</dcterms:created>
  <dcterms:modified xsi:type="dcterms:W3CDTF">2023-10-14T05:43:00Z</dcterms:modified>
</cp:coreProperties>
</file>