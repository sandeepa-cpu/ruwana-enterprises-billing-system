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F42B1E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Remove &amp; refitting </w:t>
            </w:r>
          </w:p>
          <w:p w:rsidR="0036429B" w:rsidRDefault="00F261D8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Rear brake washer</w:t>
            </w:r>
          </w:p>
          <w:p w:rsidR="00864B36" w:rsidRDefault="00F261D8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Front brake pads </w:t>
            </w:r>
          </w:p>
          <w:p w:rsidR="00013EA9" w:rsidRPr="00F261D8" w:rsidRDefault="00F261D8" w:rsidP="00F261D8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Brake oil flush </w:t>
            </w:r>
          </w:p>
          <w:p w:rsidR="00013EA9" w:rsidRPr="00F261D8" w:rsidRDefault="00013EA9" w:rsidP="00F261D8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F261D8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6</w:t>
            </w:r>
            <w:r w:rsidR="00F42B1E">
              <w:rPr>
                <w:rFonts w:asciiTheme="majorHAnsi" w:hAnsiTheme="majorHAnsi" w:cs="Times New Roman"/>
                <w:szCs w:val="24"/>
              </w:rPr>
              <w:t>5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864B36" w:rsidP="00864B36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</w:t>
            </w: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F261D8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</w:t>
            </w: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F261D8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</w:t>
            </w:r>
          </w:p>
          <w:p w:rsidR="00013EA9" w:rsidRPr="001F1D38" w:rsidRDefault="00F261D8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F261D8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Pr="001F1D38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Pr="001F1D38" w:rsidRDefault="00F261D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65</w:t>
            </w:r>
            <w:bookmarkStart w:id="0" w:name="_GoBack"/>
            <w:bookmarkEnd w:id="0"/>
            <w:r w:rsidR="00013EA9">
              <w:rPr>
                <w:rFonts w:asciiTheme="majorHAnsi" w:hAnsiTheme="majorHAnsi" w:cs="Times New Roman"/>
                <w:szCs w:val="24"/>
              </w:rPr>
              <w:t>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Pr="001F1D38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013EA9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13</w:t>
                            </w:r>
                            <w:r w:rsidR="00B94A6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013EA9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13</w:t>
                      </w:r>
                      <w:bookmarkStart w:id="1" w:name="_GoBack"/>
                      <w:bookmarkEnd w:id="1"/>
                      <w:r w:rsidR="00B94A60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F261D8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KO-9042 NISSAN MARCH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F261D8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KO-9042 NISSAN MARCH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019A" w:rsidRDefault="0044019A" w:rsidP="00E14D37">
      <w:pPr>
        <w:spacing w:after="0" w:line="240" w:lineRule="auto"/>
      </w:pPr>
      <w:r>
        <w:separator/>
      </w:r>
    </w:p>
  </w:endnote>
  <w:endnote w:type="continuationSeparator" w:id="0">
    <w:p w:rsidR="0044019A" w:rsidRDefault="0044019A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019A" w:rsidRDefault="0044019A" w:rsidP="00E14D37">
      <w:pPr>
        <w:spacing w:after="0" w:line="240" w:lineRule="auto"/>
      </w:pPr>
      <w:r>
        <w:separator/>
      </w:r>
    </w:p>
  </w:footnote>
  <w:footnote w:type="continuationSeparator" w:id="0">
    <w:p w:rsidR="0044019A" w:rsidRDefault="0044019A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9E5"/>
    <w:rsid w:val="00002D3F"/>
    <w:rsid w:val="00003D6B"/>
    <w:rsid w:val="000048B1"/>
    <w:rsid w:val="00004EC0"/>
    <w:rsid w:val="00006CC0"/>
    <w:rsid w:val="00013E7F"/>
    <w:rsid w:val="00013EA9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A4240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78B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E76CF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19A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661A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4B36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5109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1D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2B1E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1BB9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F0E91B-3AEC-4EFE-93FD-D9982A3D4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2023-10-14T06:45:00Z</dcterms:created>
  <dcterms:modified xsi:type="dcterms:W3CDTF">2023-10-14T06:45:00Z</dcterms:modified>
</cp:coreProperties>
</file>