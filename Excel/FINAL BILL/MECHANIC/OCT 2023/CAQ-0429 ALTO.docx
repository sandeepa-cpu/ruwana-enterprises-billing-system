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8B0539" w:rsidRPr="0028107A" w:rsidRDefault="0028107A" w:rsidP="008B0539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28107A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8B0539" w:rsidRDefault="0028107A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01.front brake pads </w:t>
            </w:r>
          </w:p>
          <w:p w:rsidR="0028107A" w:rsidRDefault="0028107A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02.RHS lower arm </w:t>
            </w: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864B36" w:rsidRDefault="00864B36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13EA9" w:rsidRPr="00F261D8" w:rsidRDefault="00013EA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13EA9" w:rsidRPr="00F261D8" w:rsidRDefault="00013EA9" w:rsidP="00F261D8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8107A" w:rsidRDefault="0028107A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1500</w:t>
            </w:r>
          </w:p>
          <w:p w:rsidR="0028107A" w:rsidRDefault="0028107A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500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</w:t>
            </w:r>
          </w:p>
          <w:p w:rsidR="00013EA9" w:rsidRPr="001F1D38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8107A" w:rsidRDefault="0028107A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28107A" w:rsidRDefault="0028107A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F261D8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28107A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2000</w:t>
            </w:r>
            <w:bookmarkStart w:id="0" w:name="_GoBack"/>
            <w:bookmarkEnd w:id="0"/>
          </w:p>
          <w:p w:rsidR="00013EA9" w:rsidRPr="001F1D38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8B0539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Pr="001F1D38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28107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ALTO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28107A">
                        <w:rPr>
                          <w:rFonts w:ascii="Times New Roman" w:hAnsi="Times New Roman" w:cs="Times New Roman"/>
                          <w:sz w:val="24"/>
                        </w:rPr>
                        <w:t>ALTO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28107A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01/11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28107A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01/11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28107A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CAQ-0429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28107A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CAQ-0429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833" w:rsidRDefault="00D12833" w:rsidP="00E14D37">
      <w:pPr>
        <w:spacing w:after="0" w:line="240" w:lineRule="auto"/>
      </w:pPr>
      <w:r>
        <w:separator/>
      </w:r>
    </w:p>
  </w:endnote>
  <w:endnote w:type="continuationSeparator" w:id="0">
    <w:p w:rsidR="00D12833" w:rsidRDefault="00D1283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833" w:rsidRDefault="00D12833" w:rsidP="00E14D37">
      <w:pPr>
        <w:spacing w:after="0" w:line="240" w:lineRule="auto"/>
      </w:pPr>
      <w:r>
        <w:separator/>
      </w:r>
    </w:p>
  </w:footnote>
  <w:footnote w:type="continuationSeparator" w:id="0">
    <w:p w:rsidR="00D12833" w:rsidRDefault="00D1283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9E5"/>
    <w:rsid w:val="00002D3F"/>
    <w:rsid w:val="00003D6B"/>
    <w:rsid w:val="000048B1"/>
    <w:rsid w:val="00004EC0"/>
    <w:rsid w:val="00006CC0"/>
    <w:rsid w:val="00013E7F"/>
    <w:rsid w:val="00013EA9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37D6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8107A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1B9D"/>
    <w:rsid w:val="003D3558"/>
    <w:rsid w:val="003D367A"/>
    <w:rsid w:val="003D4FD7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19A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3AD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4045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539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2833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1D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2B1E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34914-7004-4B81-8B2E-8D3E5763D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2023-11-01T04:52:00Z</dcterms:created>
  <dcterms:modified xsi:type="dcterms:W3CDTF">2023-11-01T04:52:00Z</dcterms:modified>
</cp:coreProperties>
</file>