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bookmarkStart w:id="0" w:name="_GoBack"/>
            <w:bookmarkEnd w:id="0"/>
          </w:p>
          <w:p w:rsidR="0036429B" w:rsidRPr="001F1D38" w:rsidRDefault="001A424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Front caliper repair kit with brake pads</w:t>
            </w: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A424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</w:t>
            </w:r>
            <w:r w:rsidR="007A661A">
              <w:rPr>
                <w:rFonts w:asciiTheme="majorHAnsi" w:hAnsiTheme="majorHAnsi" w:cs="Times New Roman"/>
                <w:szCs w:val="24"/>
              </w:rPr>
              <w:t>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A4240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  <w:r w:rsidR="002E76CF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B94A60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1A4240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1A4240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1A424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CAG-8289 ALTO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1A424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CAG-8289 ALTO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545" w:rsidRDefault="00F40545" w:rsidP="00E14D37">
      <w:pPr>
        <w:spacing w:after="0" w:line="240" w:lineRule="auto"/>
      </w:pPr>
      <w:r>
        <w:separator/>
      </w:r>
    </w:p>
  </w:endnote>
  <w:endnote w:type="continuationSeparator" w:id="0">
    <w:p w:rsidR="00F40545" w:rsidRDefault="00F4054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545" w:rsidRDefault="00F40545" w:rsidP="00E14D37">
      <w:pPr>
        <w:spacing w:after="0" w:line="240" w:lineRule="auto"/>
      </w:pPr>
      <w:r>
        <w:separator/>
      </w:r>
    </w:p>
  </w:footnote>
  <w:footnote w:type="continuationSeparator" w:id="0">
    <w:p w:rsidR="00F40545" w:rsidRDefault="00F4054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545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D5DE23-5DBF-4393-91BC-4A227C88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2023-10-14T05:39:00Z</dcterms:created>
  <dcterms:modified xsi:type="dcterms:W3CDTF">2023-10-14T05:39:00Z</dcterms:modified>
</cp:coreProperties>
</file>