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773CD0">
        <w:trPr>
          <w:trHeight w:val="2507"/>
        </w:trPr>
        <w:tc>
          <w:tcPr>
            <w:tcW w:w="8928" w:type="dxa"/>
          </w:tcPr>
          <w:p w:rsidR="0036429B" w:rsidRPr="001F1D38" w:rsidRDefault="00E02D1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Refitt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7F115C" w:rsidRDefault="00921639" w:rsidP="007F115C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Labour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charge </w:t>
            </w: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C0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C03C7" w:rsidRPr="002C03C7" w:rsidRDefault="002C03C7" w:rsidP="002C03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2C03C7" w:rsidRDefault="00921639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2135003</wp:posOffset>
                      </wp:positionH>
                      <wp:positionV relativeFrom="paragraph">
                        <wp:posOffset>92090</wp:posOffset>
                      </wp:positionV>
                      <wp:extent cx="744220" cy="914400"/>
                      <wp:effectExtent l="0" t="0" r="17780" b="19050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220" cy="914400"/>
                              </a:xfrm>
                              <a:prstGeom prst="rightBrace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168.1pt;margin-top:7.25pt;width:58.6pt;height:1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" adj="0" strokecolor="#4579b8 [3044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02.Spring bush 12</w:t>
            </w:r>
          </w:p>
          <w:p w:rsidR="002C03C7" w:rsidRPr="007F115C" w:rsidRDefault="00921639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03.Spring bush collar boll 8</w:t>
            </w:r>
          </w:p>
          <w:p w:rsidR="007F115C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04.Shock bush 8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05.Silan bush 6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06.Tie rod end 1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07.Balance bar bush 2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921639" w:rsidRPr="00C05047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2C03C7" w:rsidRDefault="007F115C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624A8" w:rsidRDefault="00921639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773CD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1C744E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4A8" w:rsidRDefault="00B624A8" w:rsidP="007F115C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882F11" w:rsidRDefault="00882F11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C03C7" w:rsidRDefault="002C03C7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C03C7" w:rsidRDefault="002C03C7" w:rsidP="00921639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E80B4D" w:rsidRDefault="00E80B4D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21639" w:rsidRPr="001F1D38" w:rsidRDefault="00921639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16860</w:t>
            </w:r>
          </w:p>
        </w:tc>
        <w:tc>
          <w:tcPr>
            <w:tcW w:w="540" w:type="dxa"/>
          </w:tcPr>
          <w:p w:rsidR="0036429B" w:rsidRPr="001F1D38" w:rsidRDefault="0036429B" w:rsidP="00EF035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D858DD" w:rsidRDefault="00D858DD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921639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921639" w:rsidRDefault="00921639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E80B4D" w:rsidRPr="001F1D38" w:rsidRDefault="00E80B4D" w:rsidP="007F115C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Default="00921639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TOTAL------</w:t>
            </w:r>
          </w:p>
          <w:p w:rsidR="00921639" w:rsidRDefault="00921639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921639" w:rsidRPr="001F1D38" w:rsidRDefault="00921639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ADVANCE ---------</w:t>
            </w: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Pr="00921639" w:rsidRDefault="00921639" w:rsidP="0042140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2163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24360</w:t>
            </w:r>
          </w:p>
          <w:p w:rsidR="0036429B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7F115C" w:rsidRDefault="00921639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-15000</w:t>
            </w: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Pr="001F1D38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9360</w:t>
            </w: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21639" w:rsidRPr="00921639" w:rsidRDefault="00921639" w:rsidP="0036429B">
            <w:pPr>
              <w:jc w:val="right"/>
              <w:rPr>
                <w:rFonts w:asciiTheme="majorHAnsi" w:hAnsiTheme="majorHAnsi"/>
                <w:b/>
                <w:szCs w:val="24"/>
                <w:u w:val="single"/>
              </w:rPr>
            </w:pPr>
            <w:r w:rsidRPr="00921639">
              <w:rPr>
                <w:rFonts w:asciiTheme="majorHAnsi" w:hAnsiTheme="majorHAnsi"/>
                <w:b/>
                <w:szCs w:val="24"/>
                <w:u w:val="single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92163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7F115C" w:rsidRDefault="007F115C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  <w:bookmarkStart w:id="0" w:name="_GoBack"/>
            <w:bookmarkEnd w:id="0"/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Pr="001F1D38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7F115C" w:rsidRDefault="007F115C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7F115C" w:rsidRPr="001F1D38" w:rsidRDefault="001C744E" w:rsidP="007F115C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577435" w:rsidRPr="001F1D38" w:rsidRDefault="00577435" w:rsidP="00065B1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577435" w:rsidP="00EF0354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</w:t>
            </w:r>
            <w:r w:rsidR="0088430D">
              <w:rPr>
                <w:rFonts w:asciiTheme="majorHAnsi" w:hAnsiTheme="majorHAnsi"/>
                <w:szCs w:val="24"/>
              </w:rPr>
              <w:t xml:space="preserve">  </w:t>
            </w:r>
            <w:r>
              <w:rPr>
                <w:rFonts w:asciiTheme="majorHAnsi" w:hAnsiTheme="majorHAnsi"/>
                <w:szCs w:val="24"/>
              </w:rPr>
              <w:t xml:space="preserve"> 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7F115C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7F115C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E80B4D" w:rsidP="002C03C7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30800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7F115C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E80B4D" w:rsidP="002C03C7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80B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INSURANCE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80B4D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INSURANCE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80B4D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14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80B4D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14</w:t>
                      </w:r>
                      <w:bookmarkStart w:id="1" w:name="_GoBack"/>
                      <w:bookmarkEnd w:id="1"/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E80B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CAY-4538 TOYOTA VITZ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E80B4D">
                        <w:rPr>
                          <w:rFonts w:ascii="Times New Roman" w:hAnsi="Times New Roman" w:cs="Times New Roman"/>
                          <w:sz w:val="24"/>
                        </w:rPr>
                        <w:t>CAY-4538 TOYOTA VITZ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BBF" w:rsidRDefault="00B55BBF" w:rsidP="00E14D37">
      <w:pPr>
        <w:spacing w:after="0" w:line="240" w:lineRule="auto"/>
      </w:pPr>
      <w:r>
        <w:separator/>
      </w:r>
    </w:p>
  </w:endnote>
  <w:endnote w:type="continuationSeparator" w:id="0">
    <w:p w:rsidR="00B55BBF" w:rsidRDefault="00B55BBF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BBF" w:rsidRDefault="00B55BBF" w:rsidP="00E14D37">
      <w:pPr>
        <w:spacing w:after="0" w:line="240" w:lineRule="auto"/>
      </w:pPr>
      <w:r>
        <w:separator/>
      </w:r>
    </w:p>
  </w:footnote>
  <w:footnote w:type="continuationSeparator" w:id="0">
    <w:p w:rsidR="00B55BBF" w:rsidRDefault="00B55BBF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5B1F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6A75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6E9D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03C7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5567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4E02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451E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77435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E70F2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3CD0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15C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2F11"/>
    <w:rsid w:val="0088430D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21639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0C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55BBF"/>
    <w:rsid w:val="00B61C42"/>
    <w:rsid w:val="00B624A8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2D14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0B4D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497"/>
    <w:rsid w:val="00ED7887"/>
    <w:rsid w:val="00EE0F76"/>
    <w:rsid w:val="00EE100C"/>
    <w:rsid w:val="00EE1771"/>
    <w:rsid w:val="00EE4818"/>
    <w:rsid w:val="00EE7C5C"/>
    <w:rsid w:val="00EF0354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D31D2-6BBE-49DA-B9AA-1750DB839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2023-10-20T04:54:00Z</dcterms:created>
  <dcterms:modified xsi:type="dcterms:W3CDTF">2023-10-20T04:54:00Z</dcterms:modified>
</cp:coreProperties>
</file>