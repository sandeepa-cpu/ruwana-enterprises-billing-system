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F42B1E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36429B" w:rsidRDefault="00D54180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Tapped cover </w:t>
            </w:r>
          </w:p>
          <w:p w:rsidR="00864B36" w:rsidRDefault="00D54180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Radiator </w:t>
            </w:r>
          </w:p>
          <w:p w:rsidR="00864B36" w:rsidRPr="001F1D38" w:rsidRDefault="00864B36" w:rsidP="00F42B1E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Default="00013EA9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  <w:p w:rsidR="00013EA9" w:rsidRDefault="00013EA9" w:rsidP="00013EA9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  <w:r w:rsidRPr="00013EA9">
              <w:rPr>
                <w:rFonts w:asciiTheme="majorHAnsi" w:hAnsiTheme="majorHAnsi"/>
                <w:b/>
                <w:u w:val="single"/>
              </w:rPr>
              <w:t>Replacement</w:t>
            </w:r>
          </w:p>
          <w:p w:rsidR="00F42B1E" w:rsidRDefault="00D54180" w:rsidP="00013EA9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03.silastic gum</w:t>
            </w:r>
          </w:p>
          <w:p w:rsidR="00013EA9" w:rsidRPr="00013EA9" w:rsidRDefault="00013EA9" w:rsidP="00013EA9">
            <w:pPr>
              <w:pStyle w:val="NoSpacing"/>
              <w:ind w:left="360"/>
              <w:rPr>
                <w:rFonts w:asciiTheme="majorHAnsi" w:hAnsiTheme="majorHAnsi"/>
                <w:b/>
                <w:u w:val="single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D5418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38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D54180" w:rsidRDefault="00D54180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    </w:t>
            </w:r>
          </w:p>
          <w:p w:rsidR="00013EA9" w:rsidRDefault="00D54180" w:rsidP="00D5418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1200            </w:t>
            </w: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Pr="001F1D38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54180" w:rsidRDefault="00D54180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Pr="001F1D38" w:rsidRDefault="00D54180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5000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D54180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11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/11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D54180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11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/11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D5418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JK-0336 AD WAGON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D5418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JK-0336 AD WAGON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940" w:rsidRDefault="00E86940" w:rsidP="00E14D37">
      <w:pPr>
        <w:spacing w:after="0" w:line="240" w:lineRule="auto"/>
      </w:pPr>
      <w:r>
        <w:separator/>
      </w:r>
    </w:p>
  </w:endnote>
  <w:endnote w:type="continuationSeparator" w:id="0">
    <w:p w:rsidR="00E86940" w:rsidRDefault="00E8694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940" w:rsidRDefault="00E86940" w:rsidP="00E14D37">
      <w:pPr>
        <w:spacing w:after="0" w:line="240" w:lineRule="auto"/>
      </w:pPr>
      <w:r>
        <w:separator/>
      </w:r>
    </w:p>
  </w:footnote>
  <w:footnote w:type="continuationSeparator" w:id="0">
    <w:p w:rsidR="00E86940" w:rsidRDefault="00E8694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4180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86940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7C315-CDCF-4112-B498-450A9B076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2023-11-11T10:33:00Z</dcterms:created>
  <dcterms:modified xsi:type="dcterms:W3CDTF">2023-11-11T10:33:00Z</dcterms:modified>
</cp:coreProperties>
</file>