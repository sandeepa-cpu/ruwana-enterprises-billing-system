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5700C2">
        <w:trPr>
          <w:trHeight w:val="2507"/>
        </w:trPr>
        <w:tc>
          <w:tcPr>
            <w:tcW w:w="8928" w:type="dxa"/>
          </w:tcPr>
          <w:p w:rsidR="0036429B" w:rsidRPr="001F1D38" w:rsidRDefault="0036429B" w:rsidP="00AB5C8D">
            <w:pPr>
              <w:pStyle w:val="NoSpacing"/>
              <w:ind w:left="360"/>
              <w:rPr>
                <w:rFonts w:asciiTheme="majorHAnsi" w:hAnsiTheme="majorHAnsi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Pr="001F1D38" w:rsidRDefault="00186EFF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D858DD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36429B" w:rsidRPr="001F1D38" w:rsidRDefault="00186EFF" w:rsidP="00D858DD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2246"/>
        </w:trPr>
        <w:tc>
          <w:tcPr>
            <w:tcW w:w="8928" w:type="dxa"/>
            <w:hideMark/>
          </w:tcPr>
          <w:p w:rsidR="0036429B" w:rsidRDefault="0036429B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Recondition Paint works (In Paint Booth)</w:t>
            </w:r>
          </w:p>
          <w:p w:rsidR="00086773" w:rsidRDefault="00E91FB1" w:rsidP="00086773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CF90389" wp14:editId="78098D6F">
                      <wp:simplePos x="0" y="0"/>
                      <wp:positionH relativeFrom="column">
                        <wp:posOffset>5314137</wp:posOffset>
                      </wp:positionH>
                      <wp:positionV relativeFrom="paragraph">
                        <wp:posOffset>2659</wp:posOffset>
                      </wp:positionV>
                      <wp:extent cx="101777" cy="265814"/>
                      <wp:effectExtent l="0" t="0" r="12700" b="20320"/>
                      <wp:wrapNone/>
                      <wp:docPr id="10" name="Right Brac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777" cy="265814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Right Brace 10" o:spid="_x0000_s1026" type="#_x0000_t88" style="position:absolute;margin-left:418.45pt;margin-top:.2pt;width:8pt;height:2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" adj="689" strokecolor="#4579b8 [3044]"/>
                  </w:pict>
                </mc:Fallback>
              </mc:AlternateContent>
            </w:r>
            <w:r w:rsidR="00186EFF" w:rsidRPr="00186EFF">
              <w:rPr>
                <w:rFonts w:asciiTheme="majorHAnsi" w:hAnsiTheme="majorHAnsi" w:cs="Times New Roman"/>
                <w:bCs/>
                <w:szCs w:val="24"/>
              </w:rPr>
              <w:t>04.</w:t>
            </w:r>
            <w:r w:rsidR="00086773" w:rsidRPr="00186EFF">
              <w:rPr>
                <w:rFonts w:asciiTheme="majorHAnsi" w:hAnsiTheme="majorHAnsi" w:cs="Times New Roman"/>
                <w:bCs/>
                <w:szCs w:val="24"/>
              </w:rPr>
              <w:t>.</w:t>
            </w:r>
            <w:r w:rsidR="00086773">
              <w:rPr>
                <w:rFonts w:asciiTheme="majorHAnsi" w:hAnsiTheme="majorHAnsi" w:cs="Times New Roman"/>
                <w:bCs/>
                <w:szCs w:val="24"/>
              </w:rPr>
              <w:t>Rear bumper</w:t>
            </w:r>
          </w:p>
          <w:p w:rsidR="00086773" w:rsidRPr="00186EFF" w:rsidRDefault="00086773" w:rsidP="00086773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>05.Dicky spoiler</w:t>
            </w:r>
          </w:p>
          <w:p w:rsidR="0036429B" w:rsidRPr="001F1D38" w:rsidRDefault="00086773" w:rsidP="00086773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  <w:r w:rsidRPr="001F1D38">
              <w:rPr>
                <w:rFonts w:asciiTheme="majorHAnsi" w:hAnsiTheme="majorHAnsi" w:cs="Times New Roman"/>
                <w:bCs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86EFF" w:rsidRPr="001F1D38" w:rsidRDefault="00AB5C8D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15</w:t>
            </w:r>
            <w:r w:rsidR="00DF246B">
              <w:rPr>
                <w:rFonts w:asciiTheme="majorHAnsi" w:hAnsiTheme="majorHAnsi"/>
                <w:szCs w:val="24"/>
              </w:rPr>
              <w:t>,000</w:t>
            </w: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91FB1" w:rsidRPr="001F1D38" w:rsidRDefault="00E91FB1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5700C2">
        <w:trPr>
          <w:trHeight w:val="4147"/>
        </w:trPr>
        <w:tc>
          <w:tcPr>
            <w:tcW w:w="8928" w:type="dxa"/>
          </w:tcPr>
          <w:p w:rsidR="0036429B" w:rsidRPr="001F1D38" w:rsidRDefault="0036429B" w:rsidP="00E91FB1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F1D38" w:rsidRPr="001F1D38" w:rsidRDefault="001F1D38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Pr="001F1D38" w:rsidRDefault="001F1D38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AB5C8D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15,</w:t>
            </w:r>
            <w:bookmarkStart w:id="0" w:name="_GoBack"/>
            <w:bookmarkEnd w:id="0"/>
            <w:r>
              <w:rPr>
                <w:rFonts w:asciiTheme="majorHAnsi" w:hAnsiTheme="majorHAnsi" w:cs="Times New Roman"/>
                <w:sz w:val="24"/>
                <w:szCs w:val="24"/>
              </w:rPr>
              <w:t>0</w:t>
            </w:r>
            <w:r w:rsidR="00E91FB1">
              <w:rPr>
                <w:rFonts w:asciiTheme="majorHAnsi" w:hAnsiTheme="majorHAnsi" w:cs="Times New Roman"/>
                <w:sz w:val="24"/>
                <w:szCs w:val="24"/>
              </w:rPr>
              <w:t>0</w:t>
            </w:r>
            <w:r w:rsidR="001F1D38" w:rsidRPr="001F1D38">
              <w:rPr>
                <w:rFonts w:asciiTheme="majorHAnsi" w:hAnsiTheme="majorHAnsi" w:cs="Times New Roman"/>
                <w:sz w:val="24"/>
                <w:szCs w:val="24"/>
              </w:rPr>
              <w:t>0</w:t>
            </w:r>
          </w:p>
        </w:tc>
        <w:tc>
          <w:tcPr>
            <w:tcW w:w="540" w:type="dxa"/>
          </w:tcPr>
          <w:p w:rsidR="001F1D38" w:rsidRPr="001F1D38" w:rsidRDefault="001F1D38" w:rsidP="0036429B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  <w:r w:rsidRPr="001F1D38">
              <w:rPr>
                <w:rFonts w:asciiTheme="majorHAnsi" w:hAnsiTheme="majorHAnsi"/>
                <w:sz w:val="24"/>
                <w:szCs w:val="24"/>
              </w:rPr>
              <w:t>00</w:t>
            </w: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525307</wp:posOffset>
                </wp:positionH>
                <wp:positionV relativeFrom="paragraph">
                  <wp:posOffset>-828675</wp:posOffset>
                </wp:positionV>
                <wp:extent cx="2073275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32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32598D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35pt;margin-top:-65.25pt;width:163.2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" filled="f" stroked="f" strokeweight=".5pt">
                <v:path arrowok="t"/>
                <v:textbox>
                  <w:txbxContent>
                    <w:p w:rsidR="0041529D" w:rsidRPr="00E56745" w:rsidRDefault="0032598D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bookmarkStart w:id="1" w:name="_GoBack"/>
                      <w:bookmarkEnd w:id="1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E91FB1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22/09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E91FB1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22/09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E91FB1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CAS-0729</w:t>
                            </w:r>
                            <w:r w:rsidR="00BA7A3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Suzuki wagon R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E91FB1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CAS-0729</w:t>
                      </w:r>
                      <w:r w:rsidR="00BA7A35">
                        <w:rPr>
                          <w:rFonts w:ascii="Times New Roman" w:hAnsi="Times New Roman" w:cs="Times New Roman"/>
                          <w:sz w:val="24"/>
                        </w:rPr>
                        <w:t xml:space="preserve"> Suzuki wagon R    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1E88" w:rsidRDefault="000B1E88" w:rsidP="00E14D37">
      <w:pPr>
        <w:spacing w:after="0" w:line="240" w:lineRule="auto"/>
      </w:pPr>
      <w:r>
        <w:separator/>
      </w:r>
    </w:p>
  </w:endnote>
  <w:endnote w:type="continuationSeparator" w:id="0">
    <w:p w:rsidR="000B1E88" w:rsidRDefault="000B1E88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1E88" w:rsidRDefault="000B1E88" w:rsidP="00E14D37">
      <w:pPr>
        <w:spacing w:after="0" w:line="240" w:lineRule="auto"/>
      </w:pPr>
      <w:r>
        <w:separator/>
      </w:r>
    </w:p>
  </w:footnote>
  <w:footnote w:type="continuationSeparator" w:id="0">
    <w:p w:rsidR="000B1E88" w:rsidRDefault="000B1E88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10"/>
  </w:num>
  <w:num w:numId="5">
    <w:abstractNumId w:val="9"/>
  </w:num>
  <w:num w:numId="6">
    <w:abstractNumId w:val="8"/>
  </w:num>
  <w:num w:numId="7">
    <w:abstractNumId w:val="6"/>
  </w:num>
  <w:num w:numId="8">
    <w:abstractNumId w:val="3"/>
  </w:num>
  <w:num w:numId="9">
    <w:abstractNumId w:val="2"/>
  </w:num>
  <w:num w:numId="10">
    <w:abstractNumId w:val="7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D3F"/>
    <w:rsid w:val="00003D6B"/>
    <w:rsid w:val="000048B1"/>
    <w:rsid w:val="00004EC0"/>
    <w:rsid w:val="00006CC0"/>
    <w:rsid w:val="00013E7F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62A4"/>
    <w:rsid w:val="00067FE6"/>
    <w:rsid w:val="00070F36"/>
    <w:rsid w:val="00072ADE"/>
    <w:rsid w:val="00075972"/>
    <w:rsid w:val="00081760"/>
    <w:rsid w:val="00086773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1E88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D0864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F1C6A"/>
    <w:rsid w:val="002F50B6"/>
    <w:rsid w:val="00301C3C"/>
    <w:rsid w:val="00303D16"/>
    <w:rsid w:val="00304165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541F"/>
    <w:rsid w:val="00426CAB"/>
    <w:rsid w:val="00427266"/>
    <w:rsid w:val="00431A6A"/>
    <w:rsid w:val="00433F6C"/>
    <w:rsid w:val="004342CF"/>
    <w:rsid w:val="00437B67"/>
    <w:rsid w:val="004405BE"/>
    <w:rsid w:val="00440C37"/>
    <w:rsid w:val="0044211A"/>
    <w:rsid w:val="0044419F"/>
    <w:rsid w:val="004461B1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A07"/>
    <w:rsid w:val="00523B7C"/>
    <w:rsid w:val="00524BE5"/>
    <w:rsid w:val="005312BD"/>
    <w:rsid w:val="00531517"/>
    <w:rsid w:val="005336EE"/>
    <w:rsid w:val="005339DC"/>
    <w:rsid w:val="00533F6D"/>
    <w:rsid w:val="00534399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79C7"/>
    <w:rsid w:val="0078313B"/>
    <w:rsid w:val="0078435A"/>
    <w:rsid w:val="00785454"/>
    <w:rsid w:val="00791346"/>
    <w:rsid w:val="00795C0F"/>
    <w:rsid w:val="00797437"/>
    <w:rsid w:val="007A1B99"/>
    <w:rsid w:val="007A20F6"/>
    <w:rsid w:val="007A2BF4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5587"/>
    <w:rsid w:val="0086740F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5B63"/>
    <w:rsid w:val="00956CF6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68CF"/>
    <w:rsid w:val="009D47D3"/>
    <w:rsid w:val="009D49F6"/>
    <w:rsid w:val="009E1D97"/>
    <w:rsid w:val="009E62E3"/>
    <w:rsid w:val="009F046F"/>
    <w:rsid w:val="009F3611"/>
    <w:rsid w:val="009F5652"/>
    <w:rsid w:val="009F69E2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A0320"/>
    <w:rsid w:val="00AA2D92"/>
    <w:rsid w:val="00AA3203"/>
    <w:rsid w:val="00AA33EC"/>
    <w:rsid w:val="00AB1E40"/>
    <w:rsid w:val="00AB3AC7"/>
    <w:rsid w:val="00AB5C5C"/>
    <w:rsid w:val="00AB5C8D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61C42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246B"/>
    <w:rsid w:val="00DF3142"/>
    <w:rsid w:val="00DF4EB9"/>
    <w:rsid w:val="00DF65E6"/>
    <w:rsid w:val="00E00DCF"/>
    <w:rsid w:val="00E05FB9"/>
    <w:rsid w:val="00E06DC0"/>
    <w:rsid w:val="00E11191"/>
    <w:rsid w:val="00E14D37"/>
    <w:rsid w:val="00E20B28"/>
    <w:rsid w:val="00E20CBF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4F68"/>
    <w:rsid w:val="00E85BA5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628E"/>
    <w:rsid w:val="00ED7349"/>
    <w:rsid w:val="00ED73CF"/>
    <w:rsid w:val="00ED7887"/>
    <w:rsid w:val="00EE0F76"/>
    <w:rsid w:val="00EE100C"/>
    <w:rsid w:val="00EE1771"/>
    <w:rsid w:val="00EE4818"/>
    <w:rsid w:val="00EE7C5C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60F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6A5F8E-18F9-42D4-A8DB-A27264C1F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0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2023-06-30T05:06:00Z</cp:lastPrinted>
  <dcterms:created xsi:type="dcterms:W3CDTF">2023-10-03T07:17:00Z</dcterms:created>
  <dcterms:modified xsi:type="dcterms:W3CDTF">2023-10-03T07:17:00Z</dcterms:modified>
</cp:coreProperties>
</file>