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186EFF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noProof/>
                <w:szCs w:val="24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5398770</wp:posOffset>
                      </wp:positionH>
                      <wp:positionV relativeFrom="paragraph">
                        <wp:posOffset>148000</wp:posOffset>
                      </wp:positionV>
                      <wp:extent cx="155448" cy="180753"/>
                      <wp:effectExtent l="0" t="0" r="16510" b="10160"/>
                      <wp:wrapNone/>
                      <wp:docPr id="8" name="Right Br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448" cy="180753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8" o:spid="_x0000_s1026" type="#_x0000_t88" style="position:absolute;margin-left:425.1pt;margin-top:11.65pt;width:12.25pt;height:14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" adj="1548" strokecolor="#4579b8 [3044]"/>
                  </w:pict>
                </mc:Fallback>
              </mc:AlternateConten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Removing &amp; Refaxing</w:t>
            </w:r>
          </w:p>
          <w:p w:rsidR="0036429B" w:rsidRPr="001F1D38" w:rsidRDefault="00186EFF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Wiper arm with wiper panel </w:t>
            </w:r>
          </w:p>
          <w:p w:rsidR="0036429B" w:rsidRPr="001F1D38" w:rsidRDefault="00186EFF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RHS fender cover/fuse box</w:t>
            </w:r>
          </w:p>
          <w:p w:rsidR="0036429B" w:rsidRPr="001F1D38" w:rsidRDefault="0036429B" w:rsidP="00186EFF">
            <w:pPr>
              <w:pStyle w:val="NoSpacing"/>
              <w:ind w:left="360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36429B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2,500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186EFF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p</w:t>
            </w: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air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</w:p>
          <w:p w:rsidR="0036429B" w:rsidRPr="001F1D38" w:rsidRDefault="00186EFF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03.Water leaking</w:t>
            </w:r>
            <w:r w:rsidR="00523A07">
              <w:rPr>
                <w:rFonts w:asciiTheme="majorHAnsi" w:hAnsiTheme="majorHAnsi" w:cs="Times New Roman"/>
                <w:bCs/>
                <w:szCs w:val="24"/>
              </w:rPr>
              <w:t xml:space="preserve"> repair with paint</w:t>
            </w:r>
            <w:r>
              <w:rPr>
                <w:rFonts w:asciiTheme="majorHAnsi" w:hAnsiTheme="majorHAnsi" w:cs="Times New Roman"/>
                <w:bCs/>
                <w:szCs w:val="24"/>
              </w:rPr>
              <w:t xml:space="preserve"> in the vehicle </w:t>
            </w:r>
          </w:p>
        </w:tc>
        <w:tc>
          <w:tcPr>
            <w:tcW w:w="1890" w:type="dxa"/>
          </w:tcPr>
          <w:p w:rsidR="0036429B" w:rsidRPr="001F1D38" w:rsidRDefault="00E91FB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8</w:t>
            </w:r>
            <w:r w:rsidR="0091634C">
              <w:rPr>
                <w:rFonts w:asciiTheme="majorHAnsi" w:hAnsiTheme="majorHAnsi" w:cs="Times New Roman"/>
                <w:szCs w:val="24"/>
              </w:rPr>
              <w:t>,</w:t>
            </w:r>
            <w:bookmarkStart w:id="0" w:name="_GoBack"/>
            <w:bookmarkEnd w:id="0"/>
            <w:r>
              <w:rPr>
                <w:rFonts w:asciiTheme="majorHAnsi" w:hAnsiTheme="majorHAnsi" w:cs="Times New Roman"/>
                <w:szCs w:val="24"/>
              </w:rPr>
              <w:t>500</w:t>
            </w:r>
          </w:p>
        </w:tc>
        <w:tc>
          <w:tcPr>
            <w:tcW w:w="540" w:type="dxa"/>
          </w:tcPr>
          <w:p w:rsidR="0036429B" w:rsidRPr="001F1D38" w:rsidRDefault="00E91FB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91634C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P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P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91634C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>11,0</w:t>
            </w:r>
            <w:r w:rsidR="00E91FB1">
              <w:rPr>
                <w:rFonts w:asciiTheme="majorHAnsi" w:hAnsiTheme="majorHAnsi" w:cs="Times New Roman"/>
                <w:sz w:val="24"/>
                <w:szCs w:val="24"/>
              </w:rPr>
              <w:t>0</w:t>
            </w:r>
            <w:r w:rsidR="001F1D38" w:rsidRPr="001F1D38">
              <w:rPr>
                <w:rFonts w:asciiTheme="majorHAnsi" w:hAnsiTheme="majorHAnsi" w:cs="Times New Roman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  <w:r w:rsidRPr="001F1D38">
              <w:rPr>
                <w:rFonts w:asciiTheme="majorHAnsi" w:hAnsiTheme="majorHAnsi"/>
                <w:sz w:val="24"/>
                <w:szCs w:val="24"/>
              </w:rPr>
              <w:t>00</w:t>
            </w: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91FB1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22/09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91FB1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22/09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E91FB1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CAS-0729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Suzuki wagon R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E91FB1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CAS-0729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Suzuki wagon R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5455" w:rsidRDefault="006E5455" w:rsidP="00E14D37">
      <w:pPr>
        <w:spacing w:after="0" w:line="240" w:lineRule="auto"/>
      </w:pPr>
      <w:r>
        <w:separator/>
      </w:r>
    </w:p>
  </w:endnote>
  <w:endnote w:type="continuationSeparator" w:id="0">
    <w:p w:rsidR="006E5455" w:rsidRDefault="006E545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5455" w:rsidRDefault="006E5455" w:rsidP="00E14D37">
      <w:pPr>
        <w:spacing w:after="0" w:line="240" w:lineRule="auto"/>
      </w:pPr>
      <w:r>
        <w:separator/>
      </w:r>
    </w:p>
  </w:footnote>
  <w:footnote w:type="continuationSeparator" w:id="0">
    <w:p w:rsidR="006E5455" w:rsidRDefault="006E545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E5455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634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070CE1-81B2-4A19-9BD0-4ABE4182E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22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2023-06-30T05:06:00Z</cp:lastPrinted>
  <dcterms:created xsi:type="dcterms:W3CDTF">2023-09-22T07:20:00Z</dcterms:created>
  <dcterms:modified xsi:type="dcterms:W3CDTF">2023-10-03T07:20:00Z</dcterms:modified>
</cp:coreProperties>
</file>