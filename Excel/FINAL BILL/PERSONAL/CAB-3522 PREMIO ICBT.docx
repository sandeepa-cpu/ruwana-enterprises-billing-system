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36429B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Removing &amp; Refaxing</w:t>
            </w:r>
          </w:p>
          <w:p w:rsidR="0036429B" w:rsidRPr="001F1D38" w:rsidRDefault="004822A0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Rear both shock absorber </w:t>
            </w:r>
          </w:p>
          <w:p w:rsidR="0036429B" w:rsidRPr="001F1D38" w:rsidRDefault="004822A0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Front right side shock absorber and dismantling it</w:t>
            </w:r>
          </w:p>
          <w:p w:rsidR="0036429B" w:rsidRPr="001F1D38" w:rsidRDefault="0036429B" w:rsidP="00186EFF">
            <w:pPr>
              <w:pStyle w:val="NoSpacing"/>
              <w:ind w:left="360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4822A0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186EFF" w:rsidRDefault="004822A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2,4</w:t>
            </w:r>
            <w:r w:rsidR="0036429B"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Default="004822A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2,200</w:t>
            </w: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Pr="001F1D38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Pr="001F1D38" w:rsidRDefault="004822A0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Pr="001F1D38" w:rsidRDefault="004822A0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Replacement </w:t>
            </w:r>
          </w:p>
          <w:p w:rsidR="004822A0" w:rsidRDefault="00186EFF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03.</w:t>
            </w:r>
            <w:r w:rsidR="00534E96">
              <w:rPr>
                <w:rFonts w:asciiTheme="majorHAnsi" w:hAnsiTheme="majorHAnsi" w:cs="Times New Roman"/>
                <w:bCs/>
                <w:szCs w:val="24"/>
              </w:rPr>
              <w:t xml:space="preserve">Rear both shock bumper </w:t>
            </w:r>
            <w:r w:rsidR="004822A0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</w:p>
          <w:p w:rsidR="004822A0" w:rsidRDefault="004822A0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04.Front right side shock mount </w:t>
            </w:r>
          </w:p>
          <w:p w:rsidR="00384069" w:rsidRDefault="004822A0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05.Front right side shock boot </w:t>
            </w:r>
          </w:p>
          <w:p w:rsidR="0036429B" w:rsidRPr="001F1D38" w:rsidRDefault="00384069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06.Front right side shock bumper</w:t>
            </w:r>
            <w:r w:rsidR="00186EFF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6429B" w:rsidRDefault="00384069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5,4</w:t>
            </w:r>
            <w:r w:rsidR="00E91FB1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Default="00384069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8</w:t>
            </w:r>
            <w:r w:rsidR="004822A0">
              <w:rPr>
                <w:rFonts w:asciiTheme="majorHAnsi" w:hAnsiTheme="majorHAnsi" w:cs="Times New Roman"/>
                <w:szCs w:val="24"/>
              </w:rPr>
              <w:t>,500</w:t>
            </w:r>
          </w:p>
          <w:p w:rsidR="004822A0" w:rsidRDefault="00384069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4,3</w:t>
            </w:r>
            <w:r w:rsidR="004822A0">
              <w:rPr>
                <w:rFonts w:asciiTheme="majorHAnsi" w:hAnsiTheme="majorHAnsi" w:cs="Times New Roman"/>
                <w:szCs w:val="24"/>
              </w:rPr>
              <w:t>00</w:t>
            </w:r>
          </w:p>
          <w:p w:rsidR="00384069" w:rsidRPr="001F1D38" w:rsidRDefault="00384069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2,750</w:t>
            </w:r>
          </w:p>
        </w:tc>
        <w:tc>
          <w:tcPr>
            <w:tcW w:w="540" w:type="dxa"/>
          </w:tcPr>
          <w:p w:rsidR="0036429B" w:rsidRDefault="00E91FB1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4822A0" w:rsidRDefault="004822A0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4822A0" w:rsidRDefault="004822A0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384069" w:rsidRPr="001F1D38" w:rsidRDefault="00384069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534E96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534E96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P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P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384069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25,55</w:t>
            </w:r>
            <w:r w:rsidR="001F1D38" w:rsidRPr="001F1D38">
              <w:rPr>
                <w:rFonts w:asciiTheme="majorHAnsi" w:hAnsiTheme="majorHAnsi" w:cs="Times New Roman"/>
                <w:sz w:val="24"/>
                <w:szCs w:val="24"/>
              </w:rPr>
              <w:t>0</w:t>
            </w: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F1D38">
              <w:rPr>
                <w:rFonts w:asciiTheme="majorHAnsi" w:hAnsiTheme="majorHAnsi"/>
                <w:sz w:val="24"/>
                <w:szCs w:val="24"/>
              </w:rPr>
              <w:t>00</w:t>
            </w: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84069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ICBT CAMPUS</w:t>
                            </w:r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384069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ICBT CAMPUS</w:t>
                      </w:r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384069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27</w:t>
                            </w:r>
                            <w:bookmarkStart w:id="0" w:name="_GoBack"/>
                            <w:bookmarkEnd w:id="0"/>
                            <w:r w:rsidR="00E91FB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/09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384069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27</w:t>
                      </w:r>
                      <w:bookmarkStart w:id="1" w:name="_GoBack"/>
                      <w:bookmarkEnd w:id="1"/>
                      <w:r w:rsidR="00E91FB1">
                        <w:rPr>
                          <w:rFonts w:ascii="Times New Roman" w:hAnsi="Times New Roman" w:cs="Times New Roman"/>
                          <w:sz w:val="24"/>
                        </w:rPr>
                        <w:t>/09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84069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CAB-3522 TOYOTA PREMIO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384069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CAB-3522 TOYOTA PREMIO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582E" w:rsidRDefault="0034582E" w:rsidP="00E14D37">
      <w:pPr>
        <w:spacing w:after="0" w:line="240" w:lineRule="auto"/>
      </w:pPr>
      <w:r>
        <w:separator/>
      </w:r>
    </w:p>
  </w:endnote>
  <w:endnote w:type="continuationSeparator" w:id="0">
    <w:p w:rsidR="0034582E" w:rsidRDefault="0034582E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582E" w:rsidRDefault="0034582E" w:rsidP="00E14D37">
      <w:pPr>
        <w:spacing w:after="0" w:line="240" w:lineRule="auto"/>
      </w:pPr>
      <w:r>
        <w:separator/>
      </w:r>
    </w:p>
  </w:footnote>
  <w:footnote w:type="continuationSeparator" w:id="0">
    <w:p w:rsidR="0034582E" w:rsidRDefault="0034582E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582E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4069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2A0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4E96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7C2227-E07A-4FFA-9C47-674AB0E88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1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2023-09-27T11:27:00Z</dcterms:created>
  <dcterms:modified xsi:type="dcterms:W3CDTF">2023-09-27T11:27:00Z</dcterms:modified>
</cp:coreProperties>
</file>