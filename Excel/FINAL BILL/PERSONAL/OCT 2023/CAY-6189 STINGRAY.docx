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B94A60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Repainting </w:t>
            </w:r>
          </w:p>
          <w:p w:rsidR="0036429B" w:rsidRPr="001F1D38" w:rsidRDefault="00B94A60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Tail door </w:t>
            </w:r>
          </w:p>
          <w:p w:rsidR="0036429B" w:rsidRPr="001F1D38" w:rsidRDefault="0036429B" w:rsidP="00B94A6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186EFF">
            <w:pPr>
              <w:pStyle w:val="NoSpacing"/>
              <w:ind w:left="360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4822A0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186EFF" w:rsidRDefault="00B94A6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100</w:t>
            </w:r>
            <w:r w:rsidR="0036429B"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Default="004822A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Pr="001F1D38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Pr="001F1D38" w:rsidRDefault="004822A0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4822A0" w:rsidRPr="00B94A60" w:rsidRDefault="004822A0" w:rsidP="00B94A60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822A0" w:rsidRDefault="004822A0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84069" w:rsidRDefault="00384069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84069" w:rsidRPr="001F1D38" w:rsidRDefault="00384069" w:rsidP="00B94A60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4822A0" w:rsidRDefault="004822A0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84069" w:rsidRPr="001F1D38" w:rsidRDefault="0038406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534E96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534E96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P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P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B94A60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1000</w:t>
            </w:r>
            <w:bookmarkStart w:id="0" w:name="_GoBack"/>
            <w:bookmarkEnd w:id="0"/>
            <w:r w:rsidR="001F1D38" w:rsidRPr="001F1D38">
              <w:rPr>
                <w:rFonts w:asciiTheme="majorHAnsi" w:hAnsiTheme="majorHAnsi" w:cs="Times New Roman"/>
                <w:sz w:val="24"/>
                <w:szCs w:val="24"/>
              </w:rPr>
              <w:t>0</w:t>
            </w:r>
          </w:p>
        </w:tc>
        <w:tc>
          <w:tcPr>
            <w:tcW w:w="540" w:type="dxa"/>
          </w:tcPr>
          <w:p w:rsidR="001F1D38" w:rsidRP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1F1D38">
              <w:rPr>
                <w:rFonts w:asciiTheme="majorHAnsi" w:hAnsiTheme="majorHAnsi"/>
                <w:sz w:val="24"/>
                <w:szCs w:val="24"/>
              </w:rPr>
              <w:t>00</w:t>
            </w: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94A60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PERSONAL </w:t>
                            </w:r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B94A60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PERSONAL </w:t>
                      </w:r>
                      <w:r w:rsidR="0032598D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B94A60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07/10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B94A60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07/10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94A60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CAY-6189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STINGRAY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B94A60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CAY-6189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STINGRAY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4154" w:rsidRDefault="00F24154" w:rsidP="00E14D37">
      <w:pPr>
        <w:spacing w:after="0" w:line="240" w:lineRule="auto"/>
      </w:pPr>
      <w:r>
        <w:separator/>
      </w:r>
    </w:p>
  </w:endnote>
  <w:endnote w:type="continuationSeparator" w:id="0">
    <w:p w:rsidR="00F24154" w:rsidRDefault="00F24154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4154" w:rsidRDefault="00F24154" w:rsidP="00E14D37">
      <w:pPr>
        <w:spacing w:after="0" w:line="240" w:lineRule="auto"/>
      </w:pPr>
      <w:r>
        <w:separator/>
      </w:r>
    </w:p>
  </w:footnote>
  <w:footnote w:type="continuationSeparator" w:id="0">
    <w:p w:rsidR="00F24154" w:rsidRDefault="00F24154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582E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4069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2A0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4E96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94A60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4154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D2D20F-7DC7-4835-A1CF-E6FCFCD02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0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2023-10-07T08:25:00Z</dcterms:created>
  <dcterms:modified xsi:type="dcterms:W3CDTF">2023-10-07T08:25:00Z</dcterms:modified>
</cp:coreProperties>
</file>