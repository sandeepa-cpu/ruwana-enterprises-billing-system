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ED5109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Repaint </w:t>
            </w:r>
            <w:r w:rsidR="00B94A60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 </w:t>
            </w:r>
          </w:p>
          <w:p w:rsidR="0036429B" w:rsidRPr="001F1D38" w:rsidRDefault="007A661A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Front &amp; rear caliper </w:t>
            </w:r>
            <w:r w:rsidR="00ED5109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</w:p>
          <w:p w:rsidR="0036429B" w:rsidRPr="001F1D38" w:rsidRDefault="0036429B" w:rsidP="00B94A6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186EFF">
            <w:pPr>
              <w:pStyle w:val="NoSpacing"/>
              <w:ind w:left="360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4822A0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186EFF" w:rsidRDefault="00ED5109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5</w:t>
            </w:r>
            <w:r w:rsidR="007A661A">
              <w:rPr>
                <w:rFonts w:asciiTheme="majorHAnsi" w:hAnsiTheme="majorHAnsi" w:cs="Times New Roman"/>
                <w:szCs w:val="24"/>
              </w:rPr>
              <w:t>0</w:t>
            </w:r>
            <w:r w:rsidR="0036429B"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Default="004822A0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Pr="001F1D38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Pr="001F1D38" w:rsidRDefault="004822A0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4822A0" w:rsidRPr="00B94A60" w:rsidRDefault="004822A0" w:rsidP="00B94A60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822A0" w:rsidRDefault="004822A0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84069" w:rsidRDefault="00384069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84069" w:rsidRPr="001F1D38" w:rsidRDefault="00384069" w:rsidP="00B94A60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4822A0" w:rsidRDefault="004822A0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84069" w:rsidRPr="001F1D38" w:rsidRDefault="0038406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534E96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534E96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P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P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2E76CF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50</w:t>
            </w:r>
            <w:bookmarkStart w:id="0" w:name="_GoBack"/>
            <w:bookmarkEnd w:id="0"/>
            <w:r w:rsidR="00B94A60">
              <w:rPr>
                <w:rFonts w:asciiTheme="majorHAnsi" w:hAnsiTheme="majorHAnsi" w:cs="Times New Roman"/>
                <w:sz w:val="24"/>
                <w:szCs w:val="24"/>
              </w:rPr>
              <w:t>0</w:t>
            </w:r>
            <w:r w:rsidR="001F1D38" w:rsidRPr="001F1D38">
              <w:rPr>
                <w:rFonts w:asciiTheme="majorHAnsi" w:hAnsiTheme="majorHAnsi" w:cs="Times New Roman"/>
                <w:sz w:val="24"/>
                <w:szCs w:val="24"/>
              </w:rPr>
              <w:t>0</w:t>
            </w:r>
          </w:p>
        </w:tc>
        <w:tc>
          <w:tcPr>
            <w:tcW w:w="540" w:type="dxa"/>
          </w:tcPr>
          <w:p w:rsidR="001F1D38" w:rsidRPr="001F1D38" w:rsidRDefault="001F1D38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1F1D38">
              <w:rPr>
                <w:rFonts w:asciiTheme="majorHAnsi" w:hAnsiTheme="majorHAnsi"/>
                <w:sz w:val="24"/>
                <w:szCs w:val="24"/>
              </w:rPr>
              <w:t>00</w:t>
            </w: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B94A60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PERSONAL </w:t>
                            </w:r>
                            <w:r w:rsidR="0032598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B94A60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PERSONAL </w:t>
                      </w:r>
                      <w:r w:rsidR="0032598D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7A661A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04</w:t>
                            </w:r>
                            <w:r w:rsidR="00B94A6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7A661A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04</w:t>
                      </w:r>
                      <w:r w:rsidR="00B94A60">
                        <w:rPr>
                          <w:rFonts w:ascii="Times New Roman" w:hAnsi="Times New Roman" w:cs="Times New Roman"/>
                          <w:sz w:val="24"/>
                        </w:rPr>
                        <w:t>/10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7A661A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KP-5700 LANCER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7A661A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KP-5700 LANCER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178B" w:rsidRDefault="0021178B" w:rsidP="00E14D37">
      <w:pPr>
        <w:spacing w:after="0" w:line="240" w:lineRule="auto"/>
      </w:pPr>
      <w:r>
        <w:separator/>
      </w:r>
    </w:p>
  </w:endnote>
  <w:endnote w:type="continuationSeparator" w:id="0">
    <w:p w:rsidR="0021178B" w:rsidRDefault="0021178B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178B" w:rsidRDefault="0021178B" w:rsidP="00E14D37">
      <w:pPr>
        <w:spacing w:after="0" w:line="240" w:lineRule="auto"/>
      </w:pPr>
      <w:r>
        <w:separator/>
      </w:r>
    </w:p>
  </w:footnote>
  <w:footnote w:type="continuationSeparator" w:id="0">
    <w:p w:rsidR="0021178B" w:rsidRDefault="0021178B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78B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E76CF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582E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4069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2A0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4E96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661A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94A60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5109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4154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1BB9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68C10D-BF91-4B1A-BCFF-B16051424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3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</cp:revision>
  <cp:lastPrinted>2023-06-30T05:06:00Z</cp:lastPrinted>
  <dcterms:created xsi:type="dcterms:W3CDTF">2023-10-14T05:29:00Z</dcterms:created>
  <dcterms:modified xsi:type="dcterms:W3CDTF">2023-10-14T05:32:00Z</dcterms:modified>
</cp:coreProperties>
</file>